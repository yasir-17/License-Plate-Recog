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AFB5A"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575F6482" wp14:editId="019FB642">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229109"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75F6482"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w&#10;BR4cJAQAAGk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74229109"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836"/>
        <w:gridCol w:w="2244"/>
      </w:tblGrid>
      <w:tr w:rsidR="00FF2BC5" w14:paraId="5C0ADF46" w14:textId="77777777" w:rsidTr="00D528B9">
        <w:trPr>
          <w:trHeight w:val="3168"/>
        </w:trPr>
        <w:tc>
          <w:tcPr>
            <w:tcW w:w="7655" w:type="dxa"/>
            <w:tcMar>
              <w:top w:w="7200" w:type="dxa"/>
            </w:tcMar>
            <w:vAlign w:val="bottom"/>
          </w:tcPr>
          <w:p w14:paraId="1EB98589" w14:textId="00E83DDD" w:rsidR="00FF2BC5" w:rsidRPr="00D528B9" w:rsidRDefault="00304195" w:rsidP="00D528B9">
            <w:pPr>
              <w:pStyle w:val="Title"/>
            </w:pPr>
            <w:r>
              <w:t xml:space="preserve">License Plate </w:t>
            </w:r>
          </w:p>
          <w:p w14:paraId="4E44AA71" w14:textId="0C378239" w:rsidR="00FF2BC5" w:rsidRDefault="00304195" w:rsidP="00D528B9">
            <w:pPr>
              <w:pStyle w:val="Subtitle"/>
            </w:pPr>
            <w:r>
              <w:t>Recognition</w:t>
            </w:r>
          </w:p>
        </w:tc>
        <w:tc>
          <w:tcPr>
            <w:tcW w:w="2431" w:type="dxa"/>
          </w:tcPr>
          <w:p w14:paraId="3B4B8A71" w14:textId="77777777" w:rsidR="00FF2BC5" w:rsidRDefault="00FF2BC5" w:rsidP="00220B9B">
            <w:pPr>
              <w:pStyle w:val="Title"/>
            </w:pPr>
          </w:p>
        </w:tc>
      </w:tr>
      <w:tr w:rsidR="00FF2BC5" w14:paraId="54DD68A5" w14:textId="77777777" w:rsidTr="00FF2BC5">
        <w:tc>
          <w:tcPr>
            <w:tcW w:w="7655" w:type="dxa"/>
            <w:tcMar>
              <w:top w:w="454" w:type="dxa"/>
            </w:tcMar>
          </w:tcPr>
          <w:p w14:paraId="2824728C" w14:textId="05BB577B" w:rsidR="00FF2BC5" w:rsidRPr="00D528B9" w:rsidRDefault="00304195" w:rsidP="00D528B9">
            <w:pPr>
              <w:pStyle w:val="Introduction"/>
            </w:pPr>
            <w:r>
              <w:t>Detecting the area of a license plate, extracting the characters out of it and subjecting the resultant image to standard OCR techniques</w:t>
            </w:r>
          </w:p>
          <w:p w14:paraId="194B30D7" w14:textId="13938F10" w:rsidR="00FF2BC5" w:rsidRPr="00D528B9" w:rsidRDefault="00304195" w:rsidP="00D528B9">
            <w:pPr>
              <w:pStyle w:val="Author"/>
            </w:pPr>
            <w:r>
              <w:t xml:space="preserve">By </w:t>
            </w:r>
            <w:proofErr w:type="spellStart"/>
            <w:r>
              <w:t>Jainan</w:t>
            </w:r>
            <w:proofErr w:type="spellEnd"/>
            <w:r>
              <w:t xml:space="preserve"> </w:t>
            </w:r>
            <w:proofErr w:type="spellStart"/>
            <w:r>
              <w:t>Tandel</w:t>
            </w:r>
            <w:proofErr w:type="spellEnd"/>
            <w:r>
              <w:t xml:space="preserve"> (B19224), Yasir Khan (B19248), Aniruddha Prakash (B19206)</w:t>
            </w:r>
          </w:p>
        </w:tc>
        <w:tc>
          <w:tcPr>
            <w:tcW w:w="2431" w:type="dxa"/>
          </w:tcPr>
          <w:p w14:paraId="749D629F" w14:textId="77777777" w:rsidR="00FF2BC5" w:rsidRDefault="00FF2BC5" w:rsidP="00FF2BC5"/>
        </w:tc>
      </w:tr>
    </w:tbl>
    <w:p w14:paraId="4D045795" w14:textId="77777777" w:rsidR="00220B9B" w:rsidRDefault="00220B9B" w:rsidP="00220B9B"/>
    <w:p w14:paraId="3AA0E092" w14:textId="77777777" w:rsidR="007766B6" w:rsidRDefault="007766B6" w:rsidP="00220B9B">
      <w:pPr>
        <w:sectPr w:rsidR="007766B6" w:rsidSect="003129F0">
          <w:type w:val="continuous"/>
          <w:pgSz w:w="12240" w:h="15840" w:code="1"/>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0074"/>
        <w:gridCol w:w="6"/>
      </w:tblGrid>
      <w:tr w:rsidR="00DB5DAB" w14:paraId="626B9169" w14:textId="77777777" w:rsidTr="001B283E">
        <w:trPr>
          <w:trHeight w:val="1994"/>
        </w:trPr>
        <w:tc>
          <w:tcPr>
            <w:tcW w:w="10074" w:type="dxa"/>
          </w:tcPr>
          <w:p w14:paraId="48D41B07" w14:textId="72F29FBE" w:rsidR="005B6BBD" w:rsidRDefault="00304195" w:rsidP="005B6BBD">
            <w:pPr>
              <w:pStyle w:val="Heading1"/>
            </w:pPr>
            <w:r>
              <w:lastRenderedPageBreak/>
              <w:t>Introduction</w:t>
            </w:r>
          </w:p>
          <w:p w14:paraId="093E475D" w14:textId="0109C29D" w:rsidR="00AC19D0" w:rsidRDefault="00304195" w:rsidP="00304195">
            <w:r>
              <w:t>Our approach arose from quite basic thinking: what does one see when looking at a number plate? Obviously, some part of the car, some part of the surroundings, and then the number plate itself</w:t>
            </w:r>
            <w:r w:rsidR="00A67B27">
              <w:t xml:space="preserve"> come to mind.</w:t>
            </w:r>
          </w:p>
          <w:p w14:paraId="036F2652" w14:textId="640B4930" w:rsidR="00304195" w:rsidRDefault="00A67B27" w:rsidP="00304195">
            <w:r>
              <w:t>So, to recognize the number code from the plate,</w:t>
            </w:r>
            <w:r w:rsidR="00436479">
              <w:t xml:space="preserve"> </w:t>
            </w:r>
            <w:r>
              <w:t>we had to first isolate the area in the image where the number plate was,</w:t>
            </w:r>
            <w:r w:rsidR="00A51534">
              <w:t xml:space="preserve"> extract the license plate, deblur it and</w:t>
            </w:r>
            <w:r>
              <w:t xml:space="preserve"> then apply standard OCR techniques like </w:t>
            </w:r>
            <w:proofErr w:type="spellStart"/>
            <w:r>
              <w:t>EasyOCR</w:t>
            </w:r>
            <w:proofErr w:type="spellEnd"/>
            <w:r>
              <w:t xml:space="preserve"> to the extracted (license plate) image. </w:t>
            </w:r>
          </w:p>
          <w:p w14:paraId="15925E80" w14:textId="4BB6D17B" w:rsidR="00436479" w:rsidRPr="003F234D" w:rsidRDefault="00A67B27" w:rsidP="00AC19D0">
            <w:r>
              <w:t>We operated primarily on (converted) grayscale images.</w:t>
            </w:r>
            <w:r w:rsidR="00436479">
              <w:t xml:space="preserve"> The deblurring is discussed in the next chapter of the report. Only the recognition part is discussed here.</w:t>
            </w:r>
          </w:p>
          <w:p w14:paraId="7FAE424B" w14:textId="1A1A9DFC" w:rsidR="00AC19D0" w:rsidRPr="00AC19D0" w:rsidRDefault="00AC19D0" w:rsidP="00AC19D0">
            <w:pPr>
              <w:pStyle w:val="Heading1"/>
            </w:pPr>
            <w:r>
              <w:t>Detailed Approach</w:t>
            </w:r>
          </w:p>
          <w:p w14:paraId="453C70ED" w14:textId="751C3341" w:rsidR="00AC19D0" w:rsidRDefault="00067DCB" w:rsidP="00067DCB">
            <w:pPr>
              <w:pStyle w:val="Introduction"/>
              <w:rPr>
                <w:rStyle w:val="Strong"/>
              </w:rPr>
            </w:pPr>
            <w:r>
              <w:rPr>
                <w:rStyle w:val="Strong"/>
              </w:rPr>
              <w:t xml:space="preserve">Number Plate Area </w:t>
            </w:r>
            <w:r w:rsidR="007467EA">
              <w:rPr>
                <w:rStyle w:val="Strong"/>
              </w:rPr>
              <w:t>Extraction</w:t>
            </w:r>
          </w:p>
          <w:p w14:paraId="32BF543B" w14:textId="0D6E6FB1" w:rsidR="00667A16" w:rsidRDefault="00667A16" w:rsidP="00667A16">
            <w:pPr>
              <w:pStyle w:val="ListParagraph"/>
              <w:numPr>
                <w:ilvl w:val="0"/>
                <w:numId w:val="9"/>
              </w:numPr>
            </w:pPr>
            <w:r>
              <w:rPr>
                <w:b/>
                <w:bCs/>
              </w:rPr>
              <w:t xml:space="preserve">Closing and Otsu’s method: </w:t>
            </w:r>
            <w:r>
              <w:t>We coarsely identify background and foreground areas in the image</w:t>
            </w:r>
            <w:r w:rsidR="007704F3">
              <w:t xml:space="preserve"> by closing the original image with a square kernel and then thresholding it with Otsu’s method</w:t>
            </w:r>
            <w:r>
              <w:t xml:space="preserve">, which will help us obtain areas in the image that </w:t>
            </w:r>
            <w:r>
              <w:rPr>
                <w:b/>
                <w:bCs/>
              </w:rPr>
              <w:t xml:space="preserve">may </w:t>
            </w:r>
            <w:r>
              <w:t>contain the license plate.</w:t>
            </w:r>
            <w:r w:rsidR="007704F3">
              <w:t xml:space="preserve"> The bright areas obtained after this are coarse regions of interest.</w:t>
            </w:r>
          </w:p>
          <w:p w14:paraId="60BF9B03" w14:textId="1EC9C52A" w:rsidR="001A4D94" w:rsidRDefault="001A4D94" w:rsidP="001A4D94">
            <w:pPr>
              <w:pStyle w:val="ListParagraph"/>
              <w:numPr>
                <w:ilvl w:val="0"/>
                <w:numId w:val="9"/>
              </w:numPr>
            </w:pPr>
            <w:r>
              <w:rPr>
                <w:b/>
                <w:bCs/>
              </w:rPr>
              <w:t xml:space="preserve">Blackhat Morphology: </w:t>
            </w:r>
            <w:r>
              <w:t xml:space="preserve">We assumed that all number plates have a </w:t>
            </w:r>
            <w:r w:rsidRPr="00667A16">
              <w:rPr>
                <w:i/>
                <w:iCs/>
              </w:rPr>
              <w:t>light background with dark text</w:t>
            </w:r>
            <w:r>
              <w:t xml:space="preserve"> on it, which led us to perform </w:t>
            </w:r>
            <w:proofErr w:type="spellStart"/>
            <w:r>
              <w:t>blackhat</w:t>
            </w:r>
            <w:proofErr w:type="spellEnd"/>
            <w:r>
              <w:t xml:space="preserve"> morphology on the entire image to highlight such kind of patterns.</w:t>
            </w:r>
          </w:p>
          <w:p w14:paraId="6C6A9914" w14:textId="62BF4F87" w:rsidR="00667A16" w:rsidRDefault="00E25378" w:rsidP="00667A16">
            <w:pPr>
              <w:pStyle w:val="ListParagraph"/>
              <w:numPr>
                <w:ilvl w:val="0"/>
                <w:numId w:val="9"/>
              </w:numPr>
            </w:pPr>
            <w:r>
              <w:rPr>
                <w:b/>
                <w:bCs/>
              </w:rPr>
              <w:t xml:space="preserve">Edge Detection: </w:t>
            </w:r>
            <w:r>
              <w:t>We detect the edges of the image obtained in (</w:t>
            </w:r>
            <w:r w:rsidR="001A4D94">
              <w:t>2</w:t>
            </w:r>
            <w:r>
              <w:t>)</w:t>
            </w:r>
            <w:r w:rsidR="003D41A4">
              <w:t xml:space="preserve"> by Sobel operator.</w:t>
            </w:r>
            <w:r>
              <w:t xml:space="preserve"> The license plate area is expected to have significantly more edges than other areas of the image.</w:t>
            </w:r>
          </w:p>
          <w:p w14:paraId="7E177ED5" w14:textId="2676FD79" w:rsidR="00E25378" w:rsidRDefault="00436479" w:rsidP="00667A16">
            <w:pPr>
              <w:pStyle w:val="ListParagraph"/>
              <w:numPr>
                <w:ilvl w:val="0"/>
                <w:numId w:val="9"/>
              </w:numPr>
            </w:pPr>
            <w:r>
              <w:rPr>
                <w:b/>
                <w:bCs/>
              </w:rPr>
              <w:t xml:space="preserve">Smoothing Image: </w:t>
            </w:r>
            <w:r>
              <w:t>To combine the areas in the image</w:t>
            </w:r>
            <w:r w:rsidR="008A405E">
              <w:t xml:space="preserve"> </w:t>
            </w:r>
            <w:r w:rsidR="003D41A4">
              <w:t xml:space="preserve">obtained in </w:t>
            </w:r>
            <w:r w:rsidR="008A405E">
              <w:t>(</w:t>
            </w:r>
            <w:r w:rsidR="003D41A4">
              <w:t>3</w:t>
            </w:r>
            <w:r w:rsidR="008A405E">
              <w:t>)</w:t>
            </w:r>
            <w:r>
              <w:t xml:space="preserve"> which may contain the number plate, we </w:t>
            </w:r>
            <w:r w:rsidR="001E2866">
              <w:t xml:space="preserve">smooth </w:t>
            </w:r>
            <w:r w:rsidR="003D41A4">
              <w:t>it</w:t>
            </w:r>
            <w:r w:rsidR="001E2866">
              <w:t xml:space="preserve"> using a Gaussian blur, and then close the result with a rectangular kernel along with Otsu thresholding. </w:t>
            </w:r>
          </w:p>
          <w:p w14:paraId="605E2737" w14:textId="76A2C3FB" w:rsidR="008A405E" w:rsidRDefault="008A405E" w:rsidP="00667A16">
            <w:pPr>
              <w:pStyle w:val="ListParagraph"/>
              <w:numPr>
                <w:ilvl w:val="0"/>
                <w:numId w:val="9"/>
              </w:numPr>
            </w:pPr>
            <w:r>
              <w:rPr>
                <w:b/>
                <w:bCs/>
              </w:rPr>
              <w:t xml:space="preserve">Erode/dilate: </w:t>
            </w:r>
            <w:r>
              <w:t xml:space="preserve">The results obtained in (4) are quite </w:t>
            </w:r>
            <w:r w:rsidR="003D41A4">
              <w:t>coarse. To improve the accuracy and get rid of “false areas” of number plates, we erode and dilate the image, which better highlights the license plate area.</w:t>
            </w:r>
          </w:p>
          <w:p w14:paraId="7B54192D" w14:textId="2DB549B7" w:rsidR="001A4D94" w:rsidRDefault="005648AE" w:rsidP="001A4D94">
            <w:pPr>
              <w:pStyle w:val="ListParagraph"/>
              <w:numPr>
                <w:ilvl w:val="0"/>
                <w:numId w:val="9"/>
              </w:numPr>
            </w:pPr>
            <w:r w:rsidRPr="001A4D94">
              <w:rPr>
                <w:b/>
                <w:bCs/>
              </w:rPr>
              <w:t xml:space="preserve">Bitwise AND: </w:t>
            </w:r>
            <w:r w:rsidR="001A4D94">
              <w:t>We took the</w:t>
            </w:r>
            <w:r w:rsidR="0054642F">
              <w:t xml:space="preserve"> common light regions between the results of (5) and (1)</w:t>
            </w:r>
            <w:r>
              <w:t>. Then w</w:t>
            </w:r>
            <w:r w:rsidR="001A4D94">
              <w:t xml:space="preserve">e perform a series of </w:t>
            </w:r>
            <w:r>
              <w:t xml:space="preserve">erode/dilate </w:t>
            </w:r>
            <w:r w:rsidR="001A4D94">
              <w:t xml:space="preserve">operations on </w:t>
            </w:r>
            <w:r>
              <w:t>this result to</w:t>
            </w:r>
            <w:r w:rsidR="001A4D94">
              <w:t xml:space="preserve"> clean up the image and</w:t>
            </w:r>
            <w:r>
              <w:t xml:space="preserve"> further refine the probable areas for the license plate.</w:t>
            </w:r>
            <w:r w:rsidR="001A4D94">
              <w:t xml:space="preserve"> </w:t>
            </w:r>
          </w:p>
          <w:p w14:paraId="31964AFD" w14:textId="7DA6994D" w:rsidR="005648AE" w:rsidRPr="00067DCB" w:rsidRDefault="00D01F20" w:rsidP="001A4D94">
            <w:pPr>
              <w:ind w:left="360"/>
            </w:pPr>
            <w:r>
              <w:rPr>
                <w:noProof/>
              </w:rPr>
              <w:lastRenderedPageBreak/>
              <w:drawing>
                <wp:inline distT="0" distB="0" distL="0" distR="0" wp14:anchorId="281B61C1" wp14:editId="6FD288CE">
                  <wp:extent cx="6400800" cy="4050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50665"/>
                          </a:xfrm>
                          <a:prstGeom prst="rect">
                            <a:avLst/>
                          </a:prstGeom>
                          <a:noFill/>
                          <a:ln>
                            <a:noFill/>
                          </a:ln>
                        </pic:spPr>
                      </pic:pic>
                    </a:graphicData>
                  </a:graphic>
                </wp:inline>
              </w:drawing>
            </w:r>
          </w:p>
          <w:p w14:paraId="05D2A0F3" w14:textId="6EEA7480" w:rsidR="00D01F20" w:rsidRDefault="00067DCB" w:rsidP="00D01F20">
            <w:r w:rsidRPr="00067DCB">
              <w:rPr>
                <w:b/>
                <w:bCs/>
              </w:rPr>
              <w:t>Note:</w:t>
            </w:r>
            <w:r>
              <w:t xml:space="preserve"> We assumed that all number plates have a light background and dark text.</w:t>
            </w:r>
          </w:p>
          <w:p w14:paraId="3CB062B1" w14:textId="5ED0E685" w:rsidR="00282ACD" w:rsidRDefault="00D01F20" w:rsidP="00282ACD">
            <w:pPr>
              <w:pStyle w:val="ListParagraph"/>
              <w:numPr>
                <w:ilvl w:val="0"/>
                <w:numId w:val="9"/>
              </w:numPr>
            </w:pPr>
            <w:r>
              <w:rPr>
                <w:b/>
                <w:bCs/>
              </w:rPr>
              <w:t xml:space="preserve">Contour Detection: </w:t>
            </w:r>
            <w:r w:rsidR="00A51534">
              <w:t xml:space="preserve">We employ cv2.findContours() to find the white regions obtained as “final” above and store a pre-determined number of largest contours. </w:t>
            </w:r>
            <w:r w:rsidR="00190D88">
              <w:t xml:space="preserve">Then, using cv2.approxPolyDP() we found an approximately 4-sided polygon which should resemble a number plate. </w:t>
            </w:r>
            <w:r w:rsidR="00282ACD">
              <w:t xml:space="preserve">Another approach we used in some images was to approximate the aspect ratio of each contour detected to match it with known dimensions of common license plates. </w:t>
            </w:r>
          </w:p>
          <w:p w14:paraId="21C4B835" w14:textId="07822553" w:rsidR="0054642F" w:rsidRPr="006144E3" w:rsidRDefault="007467EA" w:rsidP="0054642F">
            <w:pPr>
              <w:pStyle w:val="ListParagraph"/>
              <w:numPr>
                <w:ilvl w:val="0"/>
                <w:numId w:val="9"/>
              </w:numPr>
            </w:pPr>
            <w:r>
              <w:rPr>
                <w:b/>
                <w:bCs/>
              </w:rPr>
              <w:t>License Plate Extraction:</w:t>
            </w:r>
            <w:r>
              <w:t xml:space="preserve"> </w:t>
            </w:r>
            <w:r>
              <w:rPr>
                <w:bCs/>
              </w:rPr>
              <w:t>We then extracted the license plate from the original grayscale image by picking up the pixels bound by the limits yielded in (7).</w:t>
            </w:r>
          </w:p>
          <w:p w14:paraId="26DE9D19" w14:textId="75F11676" w:rsidR="006144E3" w:rsidRDefault="006144E3" w:rsidP="006144E3">
            <w:pPr>
              <w:pStyle w:val="Introduction"/>
              <w:rPr>
                <w:b/>
                <w:bCs/>
              </w:rPr>
            </w:pPr>
            <w:r>
              <w:rPr>
                <w:b/>
                <w:bCs/>
              </w:rPr>
              <w:t>Deblurring</w:t>
            </w:r>
          </w:p>
          <w:p w14:paraId="3CF79372" w14:textId="1DB5DD67" w:rsidR="006144E3" w:rsidRPr="006144E3" w:rsidRDefault="006144E3" w:rsidP="006144E3">
            <w:r>
              <w:t xml:space="preserve">After obtaining the image of </w:t>
            </w:r>
            <w:r>
              <w:rPr>
                <w:b/>
                <w:bCs/>
              </w:rPr>
              <w:t xml:space="preserve">only </w:t>
            </w:r>
            <w:r>
              <w:t xml:space="preserve">the number plate, we deblurred the image to provide cleaner data for </w:t>
            </w:r>
            <w:proofErr w:type="spellStart"/>
            <w:r>
              <w:t>EasyOCR</w:t>
            </w:r>
            <w:proofErr w:type="spellEnd"/>
            <w:r>
              <w:t xml:space="preserve"> to work on. The deblurring methods are discussed in another section.</w:t>
            </w:r>
          </w:p>
          <w:p w14:paraId="5D825D4C" w14:textId="7FB2565A" w:rsidR="007467EA" w:rsidRDefault="007467EA" w:rsidP="007467EA">
            <w:pPr>
              <w:pStyle w:val="Introduction"/>
              <w:rPr>
                <w:b/>
                <w:bCs/>
              </w:rPr>
            </w:pPr>
            <w:r>
              <w:rPr>
                <w:b/>
                <w:bCs/>
              </w:rPr>
              <w:t>Character Recognition</w:t>
            </w:r>
          </w:p>
          <w:p w14:paraId="1D8C3F88" w14:textId="2B468519" w:rsidR="00A44562" w:rsidRDefault="00A44562" w:rsidP="00A44562">
            <w:r>
              <w:t>In order to provide the ‘cleanest’ images to the OCR model, we used deblurring to enhance the readability of the number plate, seeing that cars are often in motion. The deblurring part is discussed in the next section.</w:t>
            </w:r>
          </w:p>
          <w:p w14:paraId="66AF3372" w14:textId="4B6CDC6F" w:rsidR="00AC19D0" w:rsidRPr="00AC19D0" w:rsidRDefault="00A44562" w:rsidP="00AC19D0">
            <w:proofErr w:type="spellStart"/>
            <w:r>
              <w:t>EasyOCR</w:t>
            </w:r>
            <w:proofErr w:type="spellEnd"/>
            <w:r>
              <w:t xml:space="preserve"> and </w:t>
            </w:r>
            <w:proofErr w:type="spellStart"/>
            <w:r>
              <w:t>PyTesseract</w:t>
            </w:r>
            <w:proofErr w:type="spellEnd"/>
            <w:r>
              <w:t xml:space="preserve"> were compared for their performances. We found that the </w:t>
            </w:r>
            <w:proofErr w:type="spellStart"/>
            <w:r>
              <w:t>EasyOCR</w:t>
            </w:r>
            <w:proofErr w:type="spellEnd"/>
            <w:r>
              <w:t xml:space="preserve"> model delivered better performance. </w:t>
            </w:r>
          </w:p>
          <w:p w14:paraId="55FD9080" w14:textId="0C73EDB3" w:rsidR="00942069" w:rsidRDefault="00052B7B" w:rsidP="00942069">
            <w:pPr>
              <w:keepNext/>
              <w:rPr>
                <w:color w:val="000000" w:themeColor="text1"/>
                <w:sz w:val="24"/>
                <w:szCs w:val="24"/>
              </w:rPr>
            </w:pPr>
            <w:r>
              <w:rPr>
                <w:noProof/>
                <w:color w:val="808080"/>
              </w:rPr>
              <w:lastRenderedPageBreak/>
              <w:drawing>
                <wp:anchor distT="0" distB="0" distL="114300" distR="114300" simplePos="0" relativeHeight="251723776" behindDoc="0" locked="0" layoutInCell="1" allowOverlap="1" wp14:anchorId="4E06F2D3" wp14:editId="08CACD9B">
                  <wp:simplePos x="0" y="0"/>
                  <wp:positionH relativeFrom="column">
                    <wp:posOffset>0</wp:posOffset>
                  </wp:positionH>
                  <wp:positionV relativeFrom="paragraph">
                    <wp:posOffset>0</wp:posOffset>
                  </wp:positionV>
                  <wp:extent cx="4004310" cy="2584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431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21B83" w14:textId="5E4CBE9F" w:rsidR="00052B7B" w:rsidRDefault="00942069" w:rsidP="00942069">
            <w:pPr>
              <w:keepNext/>
              <w:rPr>
                <w:color w:val="000000" w:themeColor="text1"/>
                <w:sz w:val="24"/>
                <w:szCs w:val="24"/>
              </w:rPr>
            </w:pPr>
            <w:r w:rsidRPr="00942069">
              <w:rPr>
                <w:color w:val="000000" w:themeColor="text1"/>
                <w:sz w:val="24"/>
                <w:szCs w:val="24"/>
              </w:rPr>
              <w:t xml:space="preserve">Figure </w:t>
            </w:r>
            <w:r w:rsidRPr="00942069">
              <w:rPr>
                <w:color w:val="000000" w:themeColor="text1"/>
                <w:sz w:val="24"/>
                <w:szCs w:val="24"/>
              </w:rPr>
              <w:fldChar w:fldCharType="begin"/>
            </w:r>
            <w:r w:rsidRPr="00942069">
              <w:rPr>
                <w:color w:val="000000" w:themeColor="text1"/>
                <w:sz w:val="24"/>
                <w:szCs w:val="24"/>
              </w:rPr>
              <w:instrText xml:space="preserve"> SEQ Figure \* ARABIC </w:instrText>
            </w:r>
            <w:r w:rsidRPr="00942069">
              <w:rPr>
                <w:color w:val="000000" w:themeColor="text1"/>
                <w:sz w:val="24"/>
                <w:szCs w:val="24"/>
              </w:rPr>
              <w:fldChar w:fldCharType="separate"/>
            </w:r>
            <w:r w:rsidR="00180AFC">
              <w:rPr>
                <w:noProof/>
                <w:color w:val="000000" w:themeColor="text1"/>
                <w:sz w:val="24"/>
                <w:szCs w:val="24"/>
              </w:rPr>
              <w:t>1</w:t>
            </w:r>
            <w:r w:rsidRPr="00942069">
              <w:rPr>
                <w:color w:val="000000" w:themeColor="text1"/>
                <w:sz w:val="24"/>
                <w:szCs w:val="24"/>
              </w:rPr>
              <w:fldChar w:fldCharType="end"/>
            </w:r>
            <w:r w:rsidRPr="00942069">
              <w:rPr>
                <w:color w:val="000000" w:themeColor="text1"/>
                <w:sz w:val="24"/>
                <w:szCs w:val="24"/>
              </w:rPr>
              <w:t xml:space="preserve">: Detected </w:t>
            </w:r>
            <w:r>
              <w:rPr>
                <w:color w:val="000000" w:themeColor="text1"/>
                <w:sz w:val="24"/>
                <w:szCs w:val="24"/>
              </w:rPr>
              <w:t>–</w:t>
            </w:r>
            <w:r w:rsidRPr="00942069">
              <w:rPr>
                <w:color w:val="000000" w:themeColor="text1"/>
                <w:sz w:val="24"/>
                <w:szCs w:val="24"/>
              </w:rPr>
              <w:t xml:space="preserve"> PGOMNILZ</w:t>
            </w:r>
          </w:p>
          <w:p w14:paraId="26C27EC7" w14:textId="77777777" w:rsidR="00942069" w:rsidRDefault="00942069" w:rsidP="00942069">
            <w:pPr>
              <w:keepNext/>
            </w:pPr>
          </w:p>
          <w:p w14:paraId="52BC233A" w14:textId="42248D35" w:rsidR="00942069" w:rsidRDefault="00942069" w:rsidP="00942069">
            <w:pPr>
              <w:keepNext/>
            </w:pPr>
          </w:p>
          <w:p w14:paraId="1E2FAC42" w14:textId="77777777" w:rsidR="00942069" w:rsidRDefault="00942069" w:rsidP="00942069">
            <w:pPr>
              <w:keepNext/>
            </w:pPr>
          </w:p>
          <w:p w14:paraId="06F331A2" w14:textId="77777777" w:rsidR="00942069" w:rsidRDefault="00942069" w:rsidP="00942069">
            <w:pPr>
              <w:keepNext/>
            </w:pPr>
          </w:p>
          <w:p w14:paraId="05D67B44" w14:textId="77777777" w:rsidR="00942069" w:rsidRDefault="00942069" w:rsidP="00942069">
            <w:pPr>
              <w:keepNext/>
            </w:pPr>
          </w:p>
          <w:p w14:paraId="0C1BB5C2" w14:textId="648BC95B" w:rsidR="00942069" w:rsidRDefault="00942069" w:rsidP="00942069">
            <w:pPr>
              <w:keepNext/>
            </w:pPr>
          </w:p>
          <w:p w14:paraId="2BFB8777" w14:textId="0BF2CC21" w:rsidR="00942069" w:rsidRDefault="00942069" w:rsidP="00942069">
            <w:pPr>
              <w:keepNext/>
            </w:pPr>
          </w:p>
          <w:p w14:paraId="72D66A11" w14:textId="7C8DC223" w:rsidR="00942069" w:rsidRDefault="00282ACD" w:rsidP="00942069">
            <w:pPr>
              <w:keepNext/>
            </w:pPr>
            <w:r>
              <w:rPr>
                <w:noProof/>
              </w:rPr>
              <w:drawing>
                <wp:anchor distT="0" distB="0" distL="114300" distR="114300" simplePos="0" relativeHeight="251724800" behindDoc="0" locked="0" layoutInCell="1" allowOverlap="1" wp14:anchorId="74632F90" wp14:editId="634251E1">
                  <wp:simplePos x="0" y="0"/>
                  <wp:positionH relativeFrom="column">
                    <wp:posOffset>0</wp:posOffset>
                  </wp:positionH>
                  <wp:positionV relativeFrom="paragraph">
                    <wp:posOffset>5080</wp:posOffset>
                  </wp:positionV>
                  <wp:extent cx="3310255" cy="255905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25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62C96" w14:textId="037C7705" w:rsidR="00942069" w:rsidRDefault="00282ACD" w:rsidP="00942069">
            <w:pPr>
              <w:keepNext/>
            </w:pPr>
            <w:r>
              <w:rPr>
                <w:noProof/>
              </w:rPr>
              <mc:AlternateContent>
                <mc:Choice Requires="wps">
                  <w:drawing>
                    <wp:anchor distT="0" distB="0" distL="114300" distR="114300" simplePos="0" relativeHeight="251726848" behindDoc="0" locked="0" layoutInCell="1" allowOverlap="1" wp14:anchorId="473D1D28" wp14:editId="4405BF57">
                      <wp:simplePos x="0" y="0"/>
                      <wp:positionH relativeFrom="column">
                        <wp:posOffset>3342640</wp:posOffset>
                      </wp:positionH>
                      <wp:positionV relativeFrom="paragraph">
                        <wp:posOffset>107315</wp:posOffset>
                      </wp:positionV>
                      <wp:extent cx="2244090" cy="605790"/>
                      <wp:effectExtent l="0" t="0" r="3810" b="3810"/>
                      <wp:wrapSquare wrapText="bothSides"/>
                      <wp:docPr id="16" name="Text Box 16"/>
                      <wp:cNvGraphicFramePr/>
                      <a:graphic xmlns:a="http://schemas.openxmlformats.org/drawingml/2006/main">
                        <a:graphicData uri="http://schemas.microsoft.com/office/word/2010/wordprocessingShape">
                          <wps:wsp>
                            <wps:cNvSpPr txBox="1"/>
                            <wps:spPr>
                              <a:xfrm>
                                <a:off x="0" y="0"/>
                                <a:ext cx="2244090" cy="605790"/>
                              </a:xfrm>
                              <a:prstGeom prst="rect">
                                <a:avLst/>
                              </a:prstGeom>
                              <a:solidFill>
                                <a:prstClr val="white"/>
                              </a:solidFill>
                              <a:ln>
                                <a:noFill/>
                              </a:ln>
                            </wps:spPr>
                            <wps:txbx>
                              <w:txbxContent>
                                <w:p w14:paraId="7F9B157F" w14:textId="27726A6C" w:rsidR="005D16B4" w:rsidRPr="005D16B4" w:rsidRDefault="005D16B4" w:rsidP="005D16B4">
                                  <w:pPr>
                                    <w:pStyle w:val="Caption"/>
                                    <w:rPr>
                                      <w:noProof/>
                                      <w:color w:val="000000" w:themeColor="text1"/>
                                      <w:sz w:val="24"/>
                                      <w:szCs w:val="24"/>
                                    </w:rPr>
                                  </w:pPr>
                                  <w:r w:rsidRPr="005D16B4">
                                    <w:rPr>
                                      <w:color w:val="000000" w:themeColor="text1"/>
                                      <w:sz w:val="24"/>
                                      <w:szCs w:val="24"/>
                                    </w:rPr>
                                    <w:t xml:space="preserve">Figure </w:t>
                                  </w:r>
                                  <w:r w:rsidRPr="005D16B4">
                                    <w:rPr>
                                      <w:color w:val="000000" w:themeColor="text1"/>
                                      <w:sz w:val="24"/>
                                      <w:szCs w:val="24"/>
                                    </w:rPr>
                                    <w:fldChar w:fldCharType="begin"/>
                                  </w:r>
                                  <w:r w:rsidRPr="005D16B4">
                                    <w:rPr>
                                      <w:color w:val="000000" w:themeColor="text1"/>
                                      <w:sz w:val="24"/>
                                      <w:szCs w:val="24"/>
                                    </w:rPr>
                                    <w:instrText xml:space="preserve"> SEQ Figure \* ARABIC </w:instrText>
                                  </w:r>
                                  <w:r w:rsidRPr="005D16B4">
                                    <w:rPr>
                                      <w:color w:val="000000" w:themeColor="text1"/>
                                      <w:sz w:val="24"/>
                                      <w:szCs w:val="24"/>
                                    </w:rPr>
                                    <w:fldChar w:fldCharType="separate"/>
                                  </w:r>
                                  <w:r w:rsidR="00180AFC">
                                    <w:rPr>
                                      <w:noProof/>
                                      <w:color w:val="000000" w:themeColor="text1"/>
                                      <w:sz w:val="24"/>
                                      <w:szCs w:val="24"/>
                                    </w:rPr>
                                    <w:t>2</w:t>
                                  </w:r>
                                  <w:r w:rsidRPr="005D16B4">
                                    <w:rPr>
                                      <w:color w:val="000000" w:themeColor="text1"/>
                                      <w:sz w:val="24"/>
                                      <w:szCs w:val="24"/>
                                    </w:rPr>
                                    <w:fldChar w:fldCharType="end"/>
                                  </w:r>
                                  <w:r w:rsidRPr="005D16B4">
                                    <w:rPr>
                                      <w:color w:val="000000" w:themeColor="text1"/>
                                      <w:sz w:val="24"/>
                                      <w:szCs w:val="24"/>
                                    </w:rPr>
                                    <w:t>: Detected - DAN 54P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D1D28" id="_x0000_t202" coordsize="21600,21600" o:spt="202" path="m,l,21600r21600,l21600,xe">
                      <v:stroke joinstyle="miter"/>
                      <v:path gradientshapeok="t" o:connecttype="rect"/>
                    </v:shapetype>
                    <v:shape id="Text Box 16" o:spid="_x0000_s1030" type="#_x0000_t202" style="position:absolute;margin-left:263.2pt;margin-top:8.45pt;width:176.7pt;height:4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" stroked="f">
                      <v:textbox inset="0,0,0,0">
                        <w:txbxContent>
                          <w:p w14:paraId="7F9B157F" w14:textId="27726A6C" w:rsidR="005D16B4" w:rsidRPr="005D16B4" w:rsidRDefault="005D16B4" w:rsidP="005D16B4">
                            <w:pPr>
                              <w:pStyle w:val="Caption"/>
                              <w:rPr>
                                <w:noProof/>
                                <w:color w:val="000000" w:themeColor="text1"/>
                                <w:sz w:val="24"/>
                                <w:szCs w:val="24"/>
                              </w:rPr>
                            </w:pPr>
                            <w:r w:rsidRPr="005D16B4">
                              <w:rPr>
                                <w:color w:val="000000" w:themeColor="text1"/>
                                <w:sz w:val="24"/>
                                <w:szCs w:val="24"/>
                              </w:rPr>
                              <w:t xml:space="preserve">Figure </w:t>
                            </w:r>
                            <w:r w:rsidRPr="005D16B4">
                              <w:rPr>
                                <w:color w:val="000000" w:themeColor="text1"/>
                                <w:sz w:val="24"/>
                                <w:szCs w:val="24"/>
                              </w:rPr>
                              <w:fldChar w:fldCharType="begin"/>
                            </w:r>
                            <w:r w:rsidRPr="005D16B4">
                              <w:rPr>
                                <w:color w:val="000000" w:themeColor="text1"/>
                                <w:sz w:val="24"/>
                                <w:szCs w:val="24"/>
                              </w:rPr>
                              <w:instrText xml:space="preserve"> SEQ Figure \* ARABIC </w:instrText>
                            </w:r>
                            <w:r w:rsidRPr="005D16B4">
                              <w:rPr>
                                <w:color w:val="000000" w:themeColor="text1"/>
                                <w:sz w:val="24"/>
                                <w:szCs w:val="24"/>
                              </w:rPr>
                              <w:fldChar w:fldCharType="separate"/>
                            </w:r>
                            <w:r w:rsidR="00180AFC">
                              <w:rPr>
                                <w:noProof/>
                                <w:color w:val="000000" w:themeColor="text1"/>
                                <w:sz w:val="24"/>
                                <w:szCs w:val="24"/>
                              </w:rPr>
                              <w:t>2</w:t>
                            </w:r>
                            <w:r w:rsidRPr="005D16B4">
                              <w:rPr>
                                <w:color w:val="000000" w:themeColor="text1"/>
                                <w:sz w:val="24"/>
                                <w:szCs w:val="24"/>
                              </w:rPr>
                              <w:fldChar w:fldCharType="end"/>
                            </w:r>
                            <w:r w:rsidRPr="005D16B4">
                              <w:rPr>
                                <w:color w:val="000000" w:themeColor="text1"/>
                                <w:sz w:val="24"/>
                                <w:szCs w:val="24"/>
                              </w:rPr>
                              <w:t>: Detected - DAN 54P</w:t>
                            </w:r>
                          </w:p>
                        </w:txbxContent>
                      </v:textbox>
                      <w10:wrap type="square"/>
                    </v:shape>
                  </w:pict>
                </mc:Fallback>
              </mc:AlternateContent>
            </w:r>
          </w:p>
          <w:p w14:paraId="67355C47" w14:textId="3B62E49A" w:rsidR="00942069" w:rsidRDefault="00942069" w:rsidP="00942069">
            <w:pPr>
              <w:keepNext/>
            </w:pPr>
          </w:p>
          <w:p w14:paraId="7265304D" w14:textId="77777777" w:rsidR="00942069" w:rsidRDefault="00942069" w:rsidP="00942069">
            <w:pPr>
              <w:keepNext/>
            </w:pPr>
          </w:p>
          <w:p w14:paraId="39E3CF96" w14:textId="77777777" w:rsidR="005D16B4" w:rsidRDefault="005D16B4" w:rsidP="00942069">
            <w:pPr>
              <w:keepNext/>
            </w:pPr>
          </w:p>
          <w:p w14:paraId="4B428C1A" w14:textId="77777777" w:rsidR="005D16B4" w:rsidRDefault="005D16B4" w:rsidP="00942069">
            <w:pPr>
              <w:keepNext/>
            </w:pPr>
          </w:p>
          <w:p w14:paraId="181A9D18" w14:textId="77777777" w:rsidR="005D16B4" w:rsidRDefault="005D16B4" w:rsidP="00942069">
            <w:pPr>
              <w:keepNext/>
            </w:pPr>
          </w:p>
          <w:p w14:paraId="10587960" w14:textId="77777777" w:rsidR="005D16B4" w:rsidRDefault="005D16B4" w:rsidP="00942069">
            <w:pPr>
              <w:keepNext/>
            </w:pPr>
          </w:p>
          <w:p w14:paraId="67744831" w14:textId="77777777" w:rsidR="005D16B4" w:rsidRDefault="005D16B4" w:rsidP="00942069">
            <w:pPr>
              <w:keepNext/>
            </w:pPr>
          </w:p>
          <w:p w14:paraId="402F4C78" w14:textId="77777777" w:rsidR="005D16B4" w:rsidRDefault="005D16B4" w:rsidP="00942069">
            <w:pPr>
              <w:keepNext/>
            </w:pPr>
          </w:p>
          <w:p w14:paraId="2CCC4AA5" w14:textId="55BC72DC" w:rsidR="00282ACD" w:rsidRPr="00282ACD" w:rsidRDefault="00282ACD" w:rsidP="00282ACD">
            <w:pPr>
              <w:pStyle w:val="Caption"/>
              <w:rPr>
                <w:color w:val="000000" w:themeColor="text1"/>
                <w:sz w:val="24"/>
                <w:szCs w:val="24"/>
              </w:rPr>
            </w:pPr>
            <w:r w:rsidRPr="00282ACD">
              <w:rPr>
                <w:color w:val="000000" w:themeColor="text1"/>
                <w:sz w:val="24"/>
                <w:szCs w:val="24"/>
              </w:rPr>
              <w:t xml:space="preserve">Figure </w:t>
            </w:r>
            <w:r w:rsidRPr="00282ACD">
              <w:rPr>
                <w:color w:val="000000" w:themeColor="text1"/>
                <w:sz w:val="24"/>
                <w:szCs w:val="24"/>
              </w:rPr>
              <w:fldChar w:fldCharType="begin"/>
            </w:r>
            <w:r w:rsidRPr="00282ACD">
              <w:rPr>
                <w:color w:val="000000" w:themeColor="text1"/>
                <w:sz w:val="24"/>
                <w:szCs w:val="24"/>
              </w:rPr>
              <w:instrText xml:space="preserve"> SEQ Figure \* ARABIC </w:instrText>
            </w:r>
            <w:r w:rsidRPr="00282ACD">
              <w:rPr>
                <w:color w:val="000000" w:themeColor="text1"/>
                <w:sz w:val="24"/>
                <w:szCs w:val="24"/>
              </w:rPr>
              <w:fldChar w:fldCharType="separate"/>
            </w:r>
            <w:r w:rsidR="00180AFC">
              <w:rPr>
                <w:noProof/>
                <w:color w:val="000000" w:themeColor="text1"/>
                <w:sz w:val="24"/>
                <w:szCs w:val="24"/>
              </w:rPr>
              <w:t>3</w:t>
            </w:r>
            <w:r w:rsidRPr="00282ACD">
              <w:rPr>
                <w:color w:val="000000" w:themeColor="text1"/>
                <w:sz w:val="24"/>
                <w:szCs w:val="24"/>
              </w:rPr>
              <w:fldChar w:fldCharType="end"/>
            </w:r>
            <w:r w:rsidRPr="00282ACD">
              <w:rPr>
                <w:color w:val="000000" w:themeColor="text1"/>
                <w:sz w:val="24"/>
                <w:szCs w:val="24"/>
              </w:rPr>
              <w:t>: Detected - HH 15BD8877</w:t>
            </w:r>
          </w:p>
          <w:p w14:paraId="0CF40396" w14:textId="49B75499" w:rsidR="005D16B4" w:rsidRDefault="00282ACD" w:rsidP="00942069">
            <w:pPr>
              <w:keepNext/>
            </w:pPr>
            <w:r>
              <w:rPr>
                <w:noProof/>
              </w:rPr>
              <w:drawing>
                <wp:inline distT="0" distB="0" distL="0" distR="0" wp14:anchorId="19355ADC" wp14:editId="79B47AAF">
                  <wp:extent cx="3340100" cy="25506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0100" cy="2550622"/>
                          </a:xfrm>
                          <a:prstGeom prst="rect">
                            <a:avLst/>
                          </a:prstGeom>
                          <a:noFill/>
                          <a:ln>
                            <a:noFill/>
                          </a:ln>
                        </pic:spPr>
                      </pic:pic>
                    </a:graphicData>
                  </a:graphic>
                </wp:inline>
              </w:drawing>
            </w:r>
          </w:p>
          <w:p w14:paraId="7FDC8FF8" w14:textId="77777777" w:rsidR="001B283E" w:rsidRDefault="001B283E" w:rsidP="001B283E">
            <w:pPr>
              <w:keepNext/>
            </w:pPr>
            <w:r>
              <w:rPr>
                <w:noProof/>
              </w:rPr>
              <w:lastRenderedPageBreak/>
              <w:drawing>
                <wp:anchor distT="0" distB="0" distL="114300" distR="114300" simplePos="0" relativeHeight="251727872" behindDoc="0" locked="0" layoutInCell="1" allowOverlap="1" wp14:anchorId="5DCCCF6E" wp14:editId="5B0041F4">
                  <wp:simplePos x="0" y="0"/>
                  <wp:positionH relativeFrom="column">
                    <wp:posOffset>0</wp:posOffset>
                  </wp:positionH>
                  <wp:positionV relativeFrom="paragraph">
                    <wp:posOffset>0</wp:posOffset>
                  </wp:positionV>
                  <wp:extent cx="3530600" cy="26955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06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6E5D1" w14:textId="01ACEA2C" w:rsidR="005D16B4" w:rsidRDefault="001B283E" w:rsidP="001B283E">
            <w:pPr>
              <w:pStyle w:val="Caption"/>
              <w:rPr>
                <w:color w:val="000000" w:themeColor="text1"/>
                <w:sz w:val="24"/>
                <w:szCs w:val="24"/>
              </w:rPr>
            </w:pPr>
            <w:r w:rsidRPr="001B283E">
              <w:rPr>
                <w:color w:val="000000" w:themeColor="text1"/>
                <w:sz w:val="24"/>
                <w:szCs w:val="24"/>
              </w:rPr>
              <w:t xml:space="preserve">Figure </w:t>
            </w:r>
            <w:r w:rsidRPr="001B283E">
              <w:rPr>
                <w:color w:val="000000" w:themeColor="text1"/>
                <w:sz w:val="24"/>
                <w:szCs w:val="24"/>
              </w:rPr>
              <w:fldChar w:fldCharType="begin"/>
            </w:r>
            <w:r w:rsidRPr="001B283E">
              <w:rPr>
                <w:color w:val="000000" w:themeColor="text1"/>
                <w:sz w:val="24"/>
                <w:szCs w:val="24"/>
              </w:rPr>
              <w:instrText xml:space="preserve"> SEQ Figure \* ARABIC </w:instrText>
            </w:r>
            <w:r w:rsidRPr="001B283E">
              <w:rPr>
                <w:color w:val="000000" w:themeColor="text1"/>
                <w:sz w:val="24"/>
                <w:szCs w:val="24"/>
              </w:rPr>
              <w:fldChar w:fldCharType="separate"/>
            </w:r>
            <w:r w:rsidR="00180AFC">
              <w:rPr>
                <w:noProof/>
                <w:color w:val="000000" w:themeColor="text1"/>
                <w:sz w:val="24"/>
                <w:szCs w:val="24"/>
              </w:rPr>
              <w:t>4</w:t>
            </w:r>
            <w:r w:rsidRPr="001B283E">
              <w:rPr>
                <w:color w:val="000000" w:themeColor="text1"/>
                <w:sz w:val="24"/>
                <w:szCs w:val="24"/>
              </w:rPr>
              <w:fldChar w:fldCharType="end"/>
            </w:r>
            <w:r w:rsidRPr="001B283E">
              <w:rPr>
                <w:color w:val="000000" w:themeColor="text1"/>
                <w:sz w:val="24"/>
                <w:szCs w:val="24"/>
              </w:rPr>
              <w:t xml:space="preserve">: Detected </w:t>
            </w:r>
            <w:r w:rsidR="0013784A">
              <w:rPr>
                <w:color w:val="000000" w:themeColor="text1"/>
                <w:sz w:val="24"/>
                <w:szCs w:val="24"/>
              </w:rPr>
              <w:t>–</w:t>
            </w:r>
            <w:r w:rsidRPr="001B283E">
              <w:rPr>
                <w:color w:val="000000" w:themeColor="text1"/>
                <w:sz w:val="24"/>
                <w:szCs w:val="24"/>
              </w:rPr>
              <w:t xml:space="preserve"> CRAIG</w:t>
            </w:r>
          </w:p>
          <w:p w14:paraId="2A619B94" w14:textId="77777777" w:rsidR="0013784A" w:rsidRDefault="0013784A" w:rsidP="0013784A"/>
          <w:p w14:paraId="2164533D" w14:textId="5F9E5C54" w:rsidR="0013784A" w:rsidRDefault="0013784A" w:rsidP="0013784A"/>
          <w:p w14:paraId="6785F3D0" w14:textId="416BAD8E" w:rsidR="0013784A" w:rsidRDefault="0013784A" w:rsidP="0013784A"/>
          <w:p w14:paraId="0110E78E" w14:textId="77777777" w:rsidR="0013784A" w:rsidRDefault="0013784A" w:rsidP="0013784A"/>
          <w:p w14:paraId="28B0E58F" w14:textId="341DCD51" w:rsidR="0013784A" w:rsidRDefault="0013784A" w:rsidP="0013784A"/>
          <w:p w14:paraId="73B4ACC5" w14:textId="7546C404" w:rsidR="0013784A" w:rsidRDefault="0013784A" w:rsidP="0013784A"/>
          <w:p w14:paraId="5727FBBF" w14:textId="7ABCE313" w:rsidR="0013784A" w:rsidRDefault="00180AFC" w:rsidP="0013784A">
            <w:r>
              <w:rPr>
                <w:noProof/>
              </w:rPr>
              <w:drawing>
                <wp:anchor distT="0" distB="0" distL="114300" distR="114300" simplePos="0" relativeHeight="251728896" behindDoc="0" locked="0" layoutInCell="1" allowOverlap="1" wp14:anchorId="3F56043C" wp14:editId="753C382D">
                  <wp:simplePos x="0" y="0"/>
                  <wp:positionH relativeFrom="column">
                    <wp:posOffset>0</wp:posOffset>
                  </wp:positionH>
                  <wp:positionV relativeFrom="paragraph">
                    <wp:posOffset>303530</wp:posOffset>
                  </wp:positionV>
                  <wp:extent cx="3511550" cy="26809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155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26476" w14:textId="4511FE5C" w:rsidR="0013784A" w:rsidRDefault="0013784A" w:rsidP="0013784A"/>
          <w:p w14:paraId="555D90C0" w14:textId="23DEC245" w:rsidR="0013784A" w:rsidRDefault="0013784A" w:rsidP="0013784A">
            <w:r>
              <w:rPr>
                <w:noProof/>
              </w:rPr>
              <mc:AlternateContent>
                <mc:Choice Requires="wps">
                  <w:drawing>
                    <wp:anchor distT="0" distB="0" distL="114300" distR="114300" simplePos="0" relativeHeight="251730944" behindDoc="0" locked="0" layoutInCell="1" allowOverlap="1" wp14:anchorId="08DFD6B7" wp14:editId="3C13CF0C">
                      <wp:simplePos x="0" y="0"/>
                      <wp:positionH relativeFrom="column">
                        <wp:posOffset>0</wp:posOffset>
                      </wp:positionH>
                      <wp:positionV relativeFrom="paragraph">
                        <wp:posOffset>3352165</wp:posOffset>
                      </wp:positionV>
                      <wp:extent cx="41910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217DAF11" w14:textId="7A6D1EC2" w:rsidR="0013784A" w:rsidRPr="0013784A" w:rsidRDefault="0013784A" w:rsidP="0013784A">
                                  <w:pPr>
                                    <w:pStyle w:val="Caption"/>
                                    <w:rPr>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FD6B7" id="Text Box 23" o:spid="_x0000_s1031" type="#_x0000_t202" style="position:absolute;margin-left:0;margin-top:263.95pt;width:330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" stroked="f">
                      <v:textbox style="mso-fit-shape-to-text:t" inset="0,0,0,0">
                        <w:txbxContent>
                          <w:p w14:paraId="217DAF11" w14:textId="7A6D1EC2" w:rsidR="0013784A" w:rsidRPr="0013784A" w:rsidRDefault="0013784A" w:rsidP="0013784A">
                            <w:pPr>
                              <w:pStyle w:val="Caption"/>
                              <w:rPr>
                                <w:noProof/>
                                <w:color w:val="000000" w:themeColor="text1"/>
                                <w:sz w:val="24"/>
                                <w:szCs w:val="24"/>
                              </w:rPr>
                            </w:pPr>
                          </w:p>
                        </w:txbxContent>
                      </v:textbox>
                      <w10:wrap type="square"/>
                    </v:shape>
                  </w:pict>
                </mc:Fallback>
              </mc:AlternateContent>
            </w:r>
          </w:p>
          <w:p w14:paraId="4741F814" w14:textId="67A0E73D" w:rsidR="0013784A" w:rsidRPr="0013784A" w:rsidRDefault="0013784A" w:rsidP="0013784A">
            <w:pPr>
              <w:pStyle w:val="Caption"/>
              <w:rPr>
                <w:noProof/>
                <w:color w:val="000000" w:themeColor="text1"/>
                <w:sz w:val="24"/>
                <w:szCs w:val="24"/>
              </w:rPr>
            </w:pPr>
            <w:r w:rsidRPr="0013784A">
              <w:rPr>
                <w:color w:val="000000" w:themeColor="text1"/>
                <w:sz w:val="24"/>
                <w:szCs w:val="24"/>
              </w:rPr>
              <w:t xml:space="preserve">Figure </w:t>
            </w:r>
            <w:r w:rsidRPr="0013784A">
              <w:rPr>
                <w:color w:val="000000" w:themeColor="text1"/>
                <w:sz w:val="24"/>
                <w:szCs w:val="24"/>
              </w:rPr>
              <w:fldChar w:fldCharType="begin"/>
            </w:r>
            <w:r w:rsidRPr="0013784A">
              <w:rPr>
                <w:color w:val="000000" w:themeColor="text1"/>
                <w:sz w:val="24"/>
                <w:szCs w:val="24"/>
              </w:rPr>
              <w:instrText xml:space="preserve"> SEQ Figure \* ARABIC </w:instrText>
            </w:r>
            <w:r w:rsidRPr="0013784A">
              <w:rPr>
                <w:color w:val="000000" w:themeColor="text1"/>
                <w:sz w:val="24"/>
                <w:szCs w:val="24"/>
              </w:rPr>
              <w:fldChar w:fldCharType="separate"/>
            </w:r>
            <w:r w:rsidR="00180AFC">
              <w:rPr>
                <w:noProof/>
                <w:color w:val="000000" w:themeColor="text1"/>
                <w:sz w:val="24"/>
                <w:szCs w:val="24"/>
              </w:rPr>
              <w:t>5</w:t>
            </w:r>
            <w:r w:rsidRPr="0013784A">
              <w:rPr>
                <w:color w:val="000000" w:themeColor="text1"/>
                <w:sz w:val="24"/>
                <w:szCs w:val="24"/>
              </w:rPr>
              <w:fldChar w:fldCharType="end"/>
            </w:r>
            <w:r w:rsidRPr="0013784A">
              <w:rPr>
                <w:color w:val="000000" w:themeColor="text1"/>
                <w:sz w:val="24"/>
                <w:szCs w:val="24"/>
              </w:rPr>
              <w:t>: Detected - KL54A2670, TRUTH, LIFE</w:t>
            </w:r>
          </w:p>
          <w:p w14:paraId="3348A702" w14:textId="3B383563" w:rsidR="0013784A" w:rsidRDefault="0013784A" w:rsidP="0013784A"/>
          <w:p w14:paraId="60CCDCE7" w14:textId="0F7B0E53" w:rsidR="0013784A" w:rsidRDefault="0013784A" w:rsidP="0013784A"/>
          <w:p w14:paraId="6C5AD3F8" w14:textId="77777777" w:rsidR="0013784A" w:rsidRDefault="0013784A" w:rsidP="0013784A"/>
          <w:p w14:paraId="7B792FCE" w14:textId="66A92DDA" w:rsidR="0013784A" w:rsidRDefault="0013784A" w:rsidP="0013784A"/>
          <w:p w14:paraId="742B66D5" w14:textId="69E7B9AC" w:rsidR="0013784A" w:rsidRDefault="0013784A" w:rsidP="0013784A"/>
          <w:p w14:paraId="7B7ECB80" w14:textId="4C220539" w:rsidR="0013784A" w:rsidRDefault="0013784A" w:rsidP="0013784A"/>
          <w:p w14:paraId="41922150" w14:textId="56BDED5B" w:rsidR="0013784A" w:rsidRDefault="00180AFC" w:rsidP="0013784A">
            <w:r>
              <w:rPr>
                <w:noProof/>
              </w:rPr>
              <w:drawing>
                <wp:anchor distT="0" distB="0" distL="114300" distR="114300" simplePos="0" relativeHeight="251731968" behindDoc="0" locked="0" layoutInCell="1" allowOverlap="1" wp14:anchorId="5B5D1A5C" wp14:editId="55AFDD8D">
                  <wp:simplePos x="0" y="0"/>
                  <wp:positionH relativeFrom="column">
                    <wp:posOffset>29845</wp:posOffset>
                  </wp:positionH>
                  <wp:positionV relativeFrom="paragraph">
                    <wp:posOffset>26670</wp:posOffset>
                  </wp:positionV>
                  <wp:extent cx="3517900" cy="2422525"/>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790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E1672" w14:textId="4F4791C7" w:rsidR="0013784A" w:rsidRPr="0013784A" w:rsidRDefault="00180AFC" w:rsidP="0013784A">
            <w:r>
              <w:rPr>
                <w:noProof/>
              </w:rPr>
              <mc:AlternateContent>
                <mc:Choice Requires="wps">
                  <w:drawing>
                    <wp:anchor distT="0" distB="0" distL="114300" distR="114300" simplePos="0" relativeHeight="251734016" behindDoc="0" locked="0" layoutInCell="1" allowOverlap="1" wp14:anchorId="74C8A850" wp14:editId="258E7C2A">
                      <wp:simplePos x="0" y="0"/>
                      <wp:positionH relativeFrom="column">
                        <wp:posOffset>3657600</wp:posOffset>
                      </wp:positionH>
                      <wp:positionV relativeFrom="paragraph">
                        <wp:posOffset>106045</wp:posOffset>
                      </wp:positionV>
                      <wp:extent cx="17907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E31BFE" w14:textId="1E99386B" w:rsidR="00180AFC" w:rsidRPr="00180AFC" w:rsidRDefault="00180AFC" w:rsidP="00180AFC">
                                  <w:pPr>
                                    <w:pStyle w:val="Caption"/>
                                    <w:rPr>
                                      <w:noProof/>
                                      <w:color w:val="000000" w:themeColor="text1"/>
                                      <w:sz w:val="24"/>
                                      <w:szCs w:val="24"/>
                                    </w:rPr>
                                  </w:pPr>
                                  <w:r w:rsidRPr="00180AFC">
                                    <w:rPr>
                                      <w:color w:val="000000" w:themeColor="text1"/>
                                      <w:sz w:val="24"/>
                                      <w:szCs w:val="24"/>
                                    </w:rPr>
                                    <w:t xml:space="preserve">Figure </w:t>
                                  </w:r>
                                  <w:r w:rsidRPr="00180AFC">
                                    <w:rPr>
                                      <w:color w:val="000000" w:themeColor="text1"/>
                                      <w:sz w:val="24"/>
                                      <w:szCs w:val="24"/>
                                    </w:rPr>
                                    <w:fldChar w:fldCharType="begin"/>
                                  </w:r>
                                  <w:r w:rsidRPr="00180AFC">
                                    <w:rPr>
                                      <w:color w:val="000000" w:themeColor="text1"/>
                                      <w:sz w:val="24"/>
                                      <w:szCs w:val="24"/>
                                    </w:rPr>
                                    <w:instrText xml:space="preserve"> SEQ Figure \* ARABIC </w:instrText>
                                  </w:r>
                                  <w:r w:rsidRPr="00180AFC">
                                    <w:rPr>
                                      <w:color w:val="000000" w:themeColor="text1"/>
                                      <w:sz w:val="24"/>
                                      <w:szCs w:val="24"/>
                                    </w:rPr>
                                    <w:fldChar w:fldCharType="separate"/>
                                  </w:r>
                                  <w:r w:rsidRPr="00180AFC">
                                    <w:rPr>
                                      <w:noProof/>
                                      <w:color w:val="000000" w:themeColor="text1"/>
                                      <w:sz w:val="24"/>
                                      <w:szCs w:val="24"/>
                                    </w:rPr>
                                    <w:t>6</w:t>
                                  </w:r>
                                  <w:r w:rsidRPr="00180AFC">
                                    <w:rPr>
                                      <w:color w:val="000000" w:themeColor="text1"/>
                                      <w:sz w:val="24"/>
                                      <w:szCs w:val="24"/>
                                    </w:rPr>
                                    <w:fldChar w:fldCharType="end"/>
                                  </w:r>
                                  <w:r w:rsidRPr="00180AFC">
                                    <w:rPr>
                                      <w:color w:val="000000" w:themeColor="text1"/>
                                      <w:sz w:val="24"/>
                                      <w:szCs w:val="24"/>
                                    </w:rPr>
                                    <w:t>: Detected - nothing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C8A850" id="Text Box 25" o:spid="_x0000_s1032" type="#_x0000_t202" style="position:absolute;margin-left:4in;margin-top:8.35pt;width:141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" stroked="f">
                      <v:textbox style="mso-fit-shape-to-text:t" inset="0,0,0,0">
                        <w:txbxContent>
                          <w:p w14:paraId="62E31BFE" w14:textId="1E99386B" w:rsidR="00180AFC" w:rsidRPr="00180AFC" w:rsidRDefault="00180AFC" w:rsidP="00180AFC">
                            <w:pPr>
                              <w:pStyle w:val="Caption"/>
                              <w:rPr>
                                <w:noProof/>
                                <w:color w:val="000000" w:themeColor="text1"/>
                                <w:sz w:val="24"/>
                                <w:szCs w:val="24"/>
                              </w:rPr>
                            </w:pPr>
                            <w:r w:rsidRPr="00180AFC">
                              <w:rPr>
                                <w:color w:val="000000" w:themeColor="text1"/>
                                <w:sz w:val="24"/>
                                <w:szCs w:val="24"/>
                              </w:rPr>
                              <w:t xml:space="preserve">Figure </w:t>
                            </w:r>
                            <w:r w:rsidRPr="00180AFC">
                              <w:rPr>
                                <w:color w:val="000000" w:themeColor="text1"/>
                                <w:sz w:val="24"/>
                                <w:szCs w:val="24"/>
                              </w:rPr>
                              <w:fldChar w:fldCharType="begin"/>
                            </w:r>
                            <w:r w:rsidRPr="00180AFC">
                              <w:rPr>
                                <w:color w:val="000000" w:themeColor="text1"/>
                                <w:sz w:val="24"/>
                                <w:szCs w:val="24"/>
                              </w:rPr>
                              <w:instrText xml:space="preserve"> SEQ Figure \* ARABIC </w:instrText>
                            </w:r>
                            <w:r w:rsidRPr="00180AFC">
                              <w:rPr>
                                <w:color w:val="000000" w:themeColor="text1"/>
                                <w:sz w:val="24"/>
                                <w:szCs w:val="24"/>
                              </w:rPr>
                              <w:fldChar w:fldCharType="separate"/>
                            </w:r>
                            <w:r w:rsidRPr="00180AFC">
                              <w:rPr>
                                <w:noProof/>
                                <w:color w:val="000000" w:themeColor="text1"/>
                                <w:sz w:val="24"/>
                                <w:szCs w:val="24"/>
                              </w:rPr>
                              <w:t>6</w:t>
                            </w:r>
                            <w:r w:rsidRPr="00180AFC">
                              <w:rPr>
                                <w:color w:val="000000" w:themeColor="text1"/>
                                <w:sz w:val="24"/>
                                <w:szCs w:val="24"/>
                              </w:rPr>
                              <w:fldChar w:fldCharType="end"/>
                            </w:r>
                            <w:r w:rsidRPr="00180AFC">
                              <w:rPr>
                                <w:color w:val="000000" w:themeColor="text1"/>
                                <w:sz w:val="24"/>
                                <w:szCs w:val="24"/>
                              </w:rPr>
                              <w:t>: Detected - nothing</w:t>
                            </w:r>
                          </w:p>
                        </w:txbxContent>
                      </v:textbox>
                      <w10:wrap type="square"/>
                    </v:shape>
                  </w:pict>
                </mc:Fallback>
              </mc:AlternateContent>
            </w:r>
          </w:p>
        </w:tc>
        <w:tc>
          <w:tcPr>
            <w:tcW w:w="6" w:type="dxa"/>
          </w:tcPr>
          <w:p w14:paraId="28BFD56D" w14:textId="77777777" w:rsidR="005B6BBD" w:rsidRDefault="005B6BBD" w:rsidP="00300132"/>
        </w:tc>
      </w:tr>
    </w:tbl>
    <w:p w14:paraId="71321C2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2A6F852C" w14:textId="77777777" w:rsidR="00B31872" w:rsidRDefault="00B31872" w:rsidP="00220B9B">
      <w:r>
        <w:rPr>
          <w:noProof/>
        </w:rPr>
        <w:lastRenderedPageBreak/>
        <mc:AlternateContent>
          <mc:Choice Requires="wpg">
            <w:drawing>
              <wp:anchor distT="0" distB="0" distL="114300" distR="114300" simplePos="0" relativeHeight="251700224" behindDoc="1" locked="1" layoutInCell="1" allowOverlap="1" wp14:anchorId="671FAC16" wp14:editId="4519A4FB">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8F0F6"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20"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FAC16" id="Group 29" o:spid="_x0000_s1033"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">
                <v:rect id="Rectangle 11" o:spid="_x0000_s1034"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7268F0F6" w14:textId="77777777" w:rsidR="00B31872" w:rsidRPr="00E403F2" w:rsidRDefault="00B31872" w:rsidP="00A618B4"/>
                    </w:txbxContent>
                  </v:textbox>
                </v:rect>
                <v:shape id="Picture 15" o:spid="_x0000_s1035"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21" o:title=""/>
                </v:shape>
                <v:rect id="Rectangle 12" o:spid="_x0000_s1036"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1"/>
        <w:gridCol w:w="2429"/>
      </w:tblGrid>
      <w:tr w:rsidR="00A618B4" w14:paraId="35F0E842" w14:textId="77777777" w:rsidTr="00617F7D">
        <w:tc>
          <w:tcPr>
            <w:tcW w:w="10086" w:type="dxa"/>
            <w:gridSpan w:val="2"/>
            <w:tcMar>
              <w:top w:w="8902" w:type="dxa"/>
            </w:tcMar>
          </w:tcPr>
          <w:p w14:paraId="1354C406" w14:textId="4F2C5BD9" w:rsidR="00A618B4" w:rsidRPr="0048317D" w:rsidRDefault="0048317D" w:rsidP="00D528B9">
            <w:pPr>
              <w:pStyle w:val="ChapterTitle"/>
              <w:rPr>
                <w:sz w:val="128"/>
                <w:szCs w:val="128"/>
              </w:rPr>
            </w:pPr>
            <w:r w:rsidRPr="0048317D">
              <w:rPr>
                <w:sz w:val="128"/>
                <w:szCs w:val="128"/>
              </w:rPr>
              <w:t>Blind De</w:t>
            </w:r>
            <w:r w:rsidR="00DD4201">
              <w:rPr>
                <w:sz w:val="128"/>
                <w:szCs w:val="128"/>
              </w:rPr>
              <w:t>blurring</w:t>
            </w:r>
          </w:p>
        </w:tc>
      </w:tr>
      <w:tr w:rsidR="00B31872" w14:paraId="78D7B7DC" w14:textId="77777777" w:rsidTr="00475E10">
        <w:trPr>
          <w:trHeight w:val="1728"/>
        </w:trPr>
        <w:tc>
          <w:tcPr>
            <w:tcW w:w="7655" w:type="dxa"/>
            <w:tcMar>
              <w:top w:w="461" w:type="dxa"/>
              <w:bottom w:w="576" w:type="dxa"/>
            </w:tcMar>
            <w:vAlign w:val="bottom"/>
          </w:tcPr>
          <w:p w14:paraId="760AE9CA" w14:textId="69F11356" w:rsidR="00B31872" w:rsidRPr="00D528B9" w:rsidRDefault="0048317D" w:rsidP="00D528B9">
            <w:pPr>
              <w:pStyle w:val="Introduction"/>
            </w:pPr>
            <w:r>
              <w:t>Since the motion of the car is generally unknown, we have attempted implement blind deblurring on the image before feeding it to the OCR model.</w:t>
            </w:r>
          </w:p>
        </w:tc>
        <w:tc>
          <w:tcPr>
            <w:tcW w:w="2431" w:type="dxa"/>
          </w:tcPr>
          <w:p w14:paraId="1BB7E4F8" w14:textId="77777777" w:rsidR="00B31872" w:rsidRDefault="00B31872" w:rsidP="00D528B9">
            <w:pPr>
              <w:pStyle w:val="Introduction"/>
            </w:pPr>
          </w:p>
        </w:tc>
      </w:tr>
    </w:tbl>
    <w:p w14:paraId="06B574DA" w14:textId="77777777" w:rsidR="007766B6" w:rsidRDefault="007766B6" w:rsidP="00220B9B"/>
    <w:p w14:paraId="7A508178"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7D83D439"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03DB0016" wp14:editId="039F09BD">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63B3C"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375"/>
        <w:gridCol w:w="3705"/>
      </w:tblGrid>
      <w:tr w:rsidR="00922B8C" w:rsidRPr="003F234D" w14:paraId="62EFF438" w14:textId="77777777" w:rsidTr="000079A9">
        <w:trPr>
          <w:trHeight w:val="3870"/>
        </w:trPr>
        <w:tc>
          <w:tcPr>
            <w:tcW w:w="6375" w:type="dxa"/>
            <w:vMerge w:val="restart"/>
          </w:tcPr>
          <w:p w14:paraId="035087EE" w14:textId="2B3D6C86" w:rsidR="00922B8C" w:rsidRDefault="0048317D" w:rsidP="0048317D">
            <w:pPr>
              <w:pStyle w:val="Heading1"/>
            </w:pPr>
            <w:r>
              <w:t>Introduction</w:t>
            </w:r>
          </w:p>
          <w:p w14:paraId="6E791CE1" w14:textId="36DF3625" w:rsidR="0048317D" w:rsidRDefault="0048317D" w:rsidP="0048317D">
            <w:r>
              <w:t xml:space="preserve">Looking at an image, the human eye can easily tell </w:t>
            </w:r>
            <w:r>
              <w:rPr>
                <w:i/>
                <w:iCs/>
              </w:rPr>
              <w:t xml:space="preserve">where </w:t>
            </w:r>
            <w:r>
              <w:t xml:space="preserve">the object is headed according to its motion blur. Teaching the same to a computer is a monumental task, which is why we have sought to remove the motion blur from the license plate. </w:t>
            </w:r>
          </w:p>
          <w:p w14:paraId="44D64746" w14:textId="506E93D4" w:rsidR="00922B8C" w:rsidRPr="003F234D" w:rsidRDefault="003424BE" w:rsidP="003424BE">
            <w:r>
              <w:t xml:space="preserve">Doing so helps increase the general accuracy of the process. </w:t>
            </w:r>
          </w:p>
          <w:p w14:paraId="6B792437" w14:textId="12318D86" w:rsidR="00922B8C" w:rsidRPr="003F234D" w:rsidRDefault="003424BE" w:rsidP="00617F7D">
            <w:pPr>
              <w:pStyle w:val="Heading1"/>
            </w:pPr>
            <w:r>
              <w:t>D</w:t>
            </w:r>
            <w:r w:rsidR="00761E8E">
              <w:t>etailed Approach</w:t>
            </w:r>
          </w:p>
          <w:p w14:paraId="5C0A720F" w14:textId="4365FA49" w:rsidR="00DA7B4D" w:rsidRPr="00DA7B4D" w:rsidRDefault="00DA7B4D" w:rsidP="00DA7B4D">
            <w:pPr>
              <w:pStyle w:val="Introduction"/>
              <w:rPr>
                <w:b/>
                <w:bCs/>
              </w:rPr>
            </w:pPr>
            <w:r>
              <w:rPr>
                <w:b/>
                <w:bCs/>
              </w:rPr>
              <w:t>Abstract</w:t>
            </w:r>
          </w:p>
          <w:p w14:paraId="0FC31521" w14:textId="327E4018" w:rsidR="00922B8C" w:rsidRDefault="00DD4201" w:rsidP="00617F7D">
            <w:pPr>
              <w:rPr>
                <w:noProof/>
              </w:rPr>
            </w:pPr>
            <w:r>
              <w:rPr>
                <w:noProof/>
              </w:rPr>
              <w:t>After identifying the licence plate area, we attempt to remove the effect of any motion blurring on the image, using Richardson Lucy algorithm. However, the algorithm requires a known PSF to be able to deconvolve the image. To estimate this unknown PSF, which is a motion blur kernel, we need to estimate two things: the blur angle, and the blur length. There are several approaches to estimating the blur angle; we have estimated the blur angle using Radon transformation of the image spectrum.</w:t>
            </w:r>
          </w:p>
          <w:p w14:paraId="5B1AA581" w14:textId="2D9360D6" w:rsidR="00DD4201" w:rsidRDefault="00DD4201" w:rsidP="00DD4201">
            <w:pPr>
              <w:pStyle w:val="Introduction"/>
              <w:rPr>
                <w:rStyle w:val="Strong"/>
              </w:rPr>
            </w:pPr>
            <w:r>
              <w:rPr>
                <w:rStyle w:val="Strong"/>
              </w:rPr>
              <w:t>Steps</w:t>
            </w:r>
          </w:p>
          <w:p w14:paraId="6C4F7500" w14:textId="2F7C1ABE" w:rsidR="00D437A7" w:rsidRDefault="00DA7B4D" w:rsidP="00D437A7">
            <w:pPr>
              <w:pStyle w:val="ListParagraph"/>
              <w:numPr>
                <w:ilvl w:val="0"/>
                <w:numId w:val="11"/>
              </w:numPr>
            </w:pPr>
            <w:r>
              <w:rPr>
                <w:b/>
                <w:bCs/>
              </w:rPr>
              <w:t>Padding the license plate image</w:t>
            </w:r>
            <w:r w:rsidR="00DD4201">
              <w:rPr>
                <w:b/>
                <w:bCs/>
              </w:rPr>
              <w:t xml:space="preserve">: </w:t>
            </w:r>
            <w:r>
              <w:t>To avoid angle conversion, and the resulting errors, which can originate be trying to find the blur angle of a rectangular image, we have white-padded the image to make it a square.</w:t>
            </w:r>
          </w:p>
          <w:p w14:paraId="0E3A8D9B" w14:textId="0A7CA525" w:rsidR="00DD4201" w:rsidRDefault="00DA7B4D" w:rsidP="00DD4201">
            <w:pPr>
              <w:pStyle w:val="ListParagraph"/>
              <w:numPr>
                <w:ilvl w:val="0"/>
                <w:numId w:val="11"/>
              </w:numPr>
            </w:pPr>
            <w:r>
              <w:rPr>
                <w:b/>
                <w:bCs/>
              </w:rPr>
              <w:t xml:space="preserve">Finding </w:t>
            </w:r>
            <w:r w:rsidR="00D437A7">
              <w:rPr>
                <w:b/>
                <w:bCs/>
              </w:rPr>
              <w:t xml:space="preserve">windowed </w:t>
            </w:r>
            <w:r>
              <w:rPr>
                <w:b/>
                <w:bCs/>
              </w:rPr>
              <w:t>filtered binary spectrum</w:t>
            </w:r>
            <w:r w:rsidR="00DD4201">
              <w:rPr>
                <w:b/>
                <w:bCs/>
              </w:rPr>
              <w:t xml:space="preserve">: </w:t>
            </w:r>
            <w:r>
              <w:t>To find the blur angle, we firstly take the frequency spectrum, and binarize the resultant spectrum after applying adaptive median filtering.</w:t>
            </w:r>
          </w:p>
          <w:p w14:paraId="6AD82DAB" w14:textId="400742AA" w:rsidR="00D437A7" w:rsidRDefault="00D437A7" w:rsidP="00D437A7">
            <w:pPr>
              <w:pStyle w:val="ListParagraph"/>
            </w:pPr>
            <w:r w:rsidRPr="00D437A7">
              <w:t>Finally, we apply Hann windowing to remove the frequencies due to boundary artifacts</w:t>
            </w:r>
          </w:p>
          <w:p w14:paraId="775727C1" w14:textId="61666C1B" w:rsidR="00DD4201" w:rsidRDefault="00DA7B4D" w:rsidP="00DD4201">
            <w:pPr>
              <w:pStyle w:val="ListParagraph"/>
              <w:numPr>
                <w:ilvl w:val="0"/>
                <w:numId w:val="11"/>
              </w:numPr>
            </w:pPr>
            <w:r>
              <w:rPr>
                <w:b/>
                <w:bCs/>
              </w:rPr>
              <w:t xml:space="preserve">Radon transform to find </w:t>
            </w:r>
            <w:r w:rsidR="0058732A">
              <w:rPr>
                <w:b/>
                <w:bCs/>
              </w:rPr>
              <w:t>blur angle</w:t>
            </w:r>
            <w:r w:rsidR="00DD4201">
              <w:rPr>
                <w:b/>
                <w:bCs/>
              </w:rPr>
              <w:t xml:space="preserve">: </w:t>
            </w:r>
            <w:r>
              <w:t>Then, we simply find the Radon transformation of the image, and find the angle which corresponds to the highest average among its top</w:t>
            </w:r>
            <w:r w:rsidR="0058732A">
              <w:t xml:space="preserve"> 3 values, to find the dominating angle in the image, which in our case, corresponds to the blur angle.</w:t>
            </w:r>
          </w:p>
          <w:p w14:paraId="659D1D02" w14:textId="5B753375" w:rsidR="00DD4201" w:rsidRDefault="0058732A" w:rsidP="00DD4201">
            <w:pPr>
              <w:pStyle w:val="ListParagraph"/>
              <w:numPr>
                <w:ilvl w:val="0"/>
                <w:numId w:val="11"/>
              </w:numPr>
            </w:pPr>
            <w:r>
              <w:rPr>
                <w:b/>
                <w:bCs/>
              </w:rPr>
              <w:t>Find the rotated log spectrum</w:t>
            </w:r>
            <w:r w:rsidR="00DD4201">
              <w:rPr>
                <w:b/>
                <w:bCs/>
              </w:rPr>
              <w:t xml:space="preserve">: </w:t>
            </w:r>
            <w:r>
              <w:t>Now, knowing the blur angle, we rotate the log spectrum of the blurred image, by that angle to make the blur horizontal. This results in the information of the blur length</w:t>
            </w:r>
            <w:r w:rsidR="00DD4201">
              <w:t xml:space="preserve"> </w:t>
            </w:r>
            <w:r>
              <w:t>to be captured in the horizontal direction only, hence, we take the average of the log spectrum along this direction, and take the distance between the two local minima beside the maximum to be our estimate for the blur length in terms of the image width.</w:t>
            </w:r>
          </w:p>
          <w:p w14:paraId="4FBBF808" w14:textId="474AF7F6" w:rsidR="00DD4201" w:rsidRDefault="00B95528" w:rsidP="00DD4201">
            <w:pPr>
              <w:pStyle w:val="ListParagraph"/>
              <w:numPr>
                <w:ilvl w:val="0"/>
                <w:numId w:val="11"/>
              </w:numPr>
            </w:pPr>
            <w:r w:rsidRPr="00B95528">
              <w:rPr>
                <w:b/>
                <w:bCs/>
              </w:rPr>
              <w:t>Deconvolve the image using RL iterations</w:t>
            </w:r>
            <w:r w:rsidR="00DD4201" w:rsidRPr="00B95528">
              <w:rPr>
                <w:b/>
                <w:bCs/>
              </w:rPr>
              <w:t>:</w:t>
            </w:r>
            <w:r>
              <w:rPr>
                <w:b/>
                <w:bCs/>
              </w:rPr>
              <w:t xml:space="preserve"> </w:t>
            </w:r>
            <w:r>
              <w:t>Now</w:t>
            </w:r>
            <w:r w:rsidR="00DD4201">
              <w:t xml:space="preserve"> </w:t>
            </w:r>
            <w:r>
              <w:t xml:space="preserve">that we know the blur angle and length, we simply make the motion kernel </w:t>
            </w:r>
            <w:r>
              <w:lastRenderedPageBreak/>
              <w:t xml:space="preserve">of these estimated parameters, and deconvolve the image using Regularized Richardson-Lucy algorithm with this kernel as the psf. </w:t>
            </w:r>
          </w:p>
          <w:p w14:paraId="476A7BC2" w14:textId="77777777" w:rsidR="00DD4201" w:rsidRDefault="00DD4201" w:rsidP="00617F7D">
            <w:pPr>
              <w:rPr>
                <w:noProof/>
              </w:rPr>
            </w:pPr>
          </w:p>
          <w:p w14:paraId="216F3F61" w14:textId="69A59146" w:rsidR="00DD4201" w:rsidRPr="003F234D" w:rsidRDefault="00DD4201" w:rsidP="00617F7D">
            <w:pPr>
              <w:rPr>
                <w:noProof/>
              </w:rPr>
            </w:pPr>
          </w:p>
        </w:tc>
        <w:tc>
          <w:tcPr>
            <w:tcW w:w="3705" w:type="dxa"/>
          </w:tcPr>
          <w:p w14:paraId="43DF2735" w14:textId="77777777" w:rsidR="00922B8C" w:rsidRPr="003F234D" w:rsidRDefault="00922B8C" w:rsidP="00617F7D"/>
        </w:tc>
      </w:tr>
      <w:tr w:rsidR="00922B8C" w:rsidRPr="003F234D" w14:paraId="6073F500" w14:textId="77777777" w:rsidTr="000079A9">
        <w:trPr>
          <w:trHeight w:val="4241"/>
        </w:trPr>
        <w:tc>
          <w:tcPr>
            <w:tcW w:w="6375" w:type="dxa"/>
            <w:vMerge/>
          </w:tcPr>
          <w:p w14:paraId="2A78EBA0" w14:textId="77777777" w:rsidR="00922B8C" w:rsidRPr="003F234D" w:rsidRDefault="00922B8C" w:rsidP="00617F7D"/>
        </w:tc>
        <w:tc>
          <w:tcPr>
            <w:tcW w:w="3705" w:type="dxa"/>
            <w:tcMar>
              <w:left w:w="737" w:type="dxa"/>
            </w:tcMar>
          </w:tcPr>
          <w:p w14:paraId="7BF42673" w14:textId="568B5661" w:rsidR="00922B8C" w:rsidRPr="0048317D" w:rsidRDefault="0048317D" w:rsidP="007766B6">
            <w:pPr>
              <w:pStyle w:val="Quote3"/>
              <w:rPr>
                <w:strike/>
                <w:sz w:val="32"/>
                <w:szCs w:val="32"/>
              </w:rPr>
            </w:pPr>
            <w:r w:rsidRPr="0048317D">
              <w:rPr>
                <w:sz w:val="32"/>
                <w:szCs w:val="32"/>
              </w:rPr>
              <w:t>Blind Deblurring: Obtaining original image from the blurred image without prior knowledge of the PSF</w:t>
            </w:r>
          </w:p>
        </w:tc>
      </w:tr>
      <w:tr w:rsidR="00922B8C" w:rsidRPr="003F234D" w14:paraId="30ED369F" w14:textId="77777777" w:rsidTr="000079A9">
        <w:tc>
          <w:tcPr>
            <w:tcW w:w="6375" w:type="dxa"/>
            <w:vMerge/>
          </w:tcPr>
          <w:p w14:paraId="5B8AD824" w14:textId="77777777" w:rsidR="00922B8C" w:rsidRPr="003F234D" w:rsidRDefault="00922B8C" w:rsidP="00617F7D"/>
        </w:tc>
        <w:tc>
          <w:tcPr>
            <w:tcW w:w="3705" w:type="dxa"/>
          </w:tcPr>
          <w:p w14:paraId="7892C06E" w14:textId="77777777" w:rsidR="00922B8C" w:rsidRPr="003F234D" w:rsidRDefault="00922B8C" w:rsidP="00617F7D"/>
        </w:tc>
      </w:tr>
    </w:tbl>
    <w:p w14:paraId="1FE4AC91" w14:textId="22BCF2EC" w:rsidR="00D437A7" w:rsidRDefault="00D437A7"/>
    <w:p w14:paraId="45BFFCB5" w14:textId="6ED1EE15" w:rsidR="00D437A7" w:rsidRDefault="00D437A7">
      <w:r>
        <w:rPr>
          <w:noProof/>
        </w:rPr>
        <w:drawing>
          <wp:inline distT="0" distB="0" distL="0" distR="0" wp14:anchorId="06A797CA" wp14:editId="1F736E62">
            <wp:extent cx="6400800" cy="3070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6400800" cy="3070860"/>
                    </a:xfrm>
                    <a:prstGeom prst="rect">
                      <a:avLst/>
                    </a:prstGeom>
                  </pic:spPr>
                </pic:pic>
              </a:graphicData>
            </a:graphic>
          </wp:inline>
        </w:drawing>
      </w:r>
    </w:p>
    <w:p w14:paraId="15A38B3E" w14:textId="77777777" w:rsidR="00D437A7" w:rsidRDefault="00D437A7"/>
    <w:p w14:paraId="3A820FD0" w14:textId="275A8870" w:rsidR="00D437A7" w:rsidRDefault="00D437A7">
      <w:pPr>
        <w:sectPr w:rsidR="00D437A7" w:rsidSect="007766B6">
          <w:pgSz w:w="12240" w:h="15840" w:code="1"/>
          <w:pgMar w:top="994" w:right="1080" w:bottom="720" w:left="1080" w:header="706" w:footer="706" w:gutter="0"/>
          <w:cols w:space="851"/>
          <w:docGrid w:linePitch="360"/>
        </w:sectPr>
      </w:pPr>
      <w:r>
        <w:rPr>
          <w:noProof/>
        </w:rPr>
        <w:drawing>
          <wp:inline distT="0" distB="0" distL="0" distR="0" wp14:anchorId="57310475" wp14:editId="507B87D0">
            <wp:extent cx="6400800" cy="940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6400800" cy="940435"/>
                    </a:xfrm>
                    <a:prstGeom prst="rect">
                      <a:avLst/>
                    </a:prstGeom>
                  </pic:spPr>
                </pic:pic>
              </a:graphicData>
            </a:graphic>
          </wp:inline>
        </w:drawing>
      </w:r>
    </w:p>
    <w:p w14:paraId="2AA5734F" w14:textId="77777777" w:rsidR="004E4BD9" w:rsidRDefault="00593F53">
      <w:r w:rsidRPr="003F234D">
        <w:rPr>
          <w:noProof/>
        </w:rPr>
        <w:lastRenderedPageBreak/>
        <mc:AlternateContent>
          <mc:Choice Requires="wpg">
            <w:drawing>
              <wp:anchor distT="0" distB="0" distL="114300" distR="114300" simplePos="0" relativeHeight="251670528" behindDoc="1" locked="1" layoutInCell="1" allowOverlap="1" wp14:anchorId="07453E8D" wp14:editId="067D651E">
                <wp:simplePos x="0" y="0"/>
                <wp:positionH relativeFrom="column">
                  <wp:posOffset>-685800</wp:posOffset>
                </wp:positionH>
                <wp:positionV relativeFrom="line">
                  <wp:posOffset>-631190</wp:posOffset>
                </wp:positionV>
                <wp:extent cx="7772400" cy="10058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24"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680486" id="Group 9" o:spid="_x0000_s1026" alt="&quot;&quot;" style="position:absolute;margin-left:-54pt;margin-top:-49.7pt;width:612pt;height:11in;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25"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4438" w:type="pct"/>
        <w:tblCellMar>
          <w:left w:w="0" w:type="dxa"/>
          <w:right w:w="0" w:type="dxa"/>
        </w:tblCellMar>
        <w:tblLook w:val="04A0" w:firstRow="1" w:lastRow="0" w:firstColumn="1" w:lastColumn="0" w:noHBand="0" w:noVBand="1"/>
      </w:tblPr>
      <w:tblGrid>
        <w:gridCol w:w="1257"/>
        <w:gridCol w:w="6414"/>
        <w:gridCol w:w="1276"/>
      </w:tblGrid>
      <w:tr w:rsidR="00593F53" w14:paraId="2A83D6B3" w14:textId="77777777" w:rsidTr="00761E8E">
        <w:trPr>
          <w:trHeight w:val="1609"/>
        </w:trPr>
        <w:tc>
          <w:tcPr>
            <w:tcW w:w="1258" w:type="dxa"/>
            <w:tcMar>
              <w:top w:w="3742" w:type="dxa"/>
            </w:tcMar>
          </w:tcPr>
          <w:p w14:paraId="284561E3" w14:textId="77777777" w:rsidR="00593F53" w:rsidRDefault="00593F53">
            <w:pPr>
              <w:rPr>
                <w:noProof/>
              </w:rPr>
            </w:pPr>
          </w:p>
        </w:tc>
        <w:tc>
          <w:tcPr>
            <w:tcW w:w="6414" w:type="dxa"/>
          </w:tcPr>
          <w:p w14:paraId="08C9002F" w14:textId="77777777" w:rsidR="00593F53" w:rsidRDefault="00593F53">
            <w:pPr>
              <w:rPr>
                <w:noProof/>
              </w:rPr>
            </w:pPr>
          </w:p>
        </w:tc>
        <w:tc>
          <w:tcPr>
            <w:tcW w:w="1276" w:type="dxa"/>
          </w:tcPr>
          <w:p w14:paraId="2218BFD3" w14:textId="77777777" w:rsidR="00593F53" w:rsidRDefault="00593F53">
            <w:pPr>
              <w:rPr>
                <w:noProof/>
              </w:rPr>
            </w:pPr>
          </w:p>
        </w:tc>
      </w:tr>
      <w:tr w:rsidR="00593F53" w14:paraId="39D45AF3" w14:textId="77777777" w:rsidTr="00761E8E">
        <w:trPr>
          <w:trHeight w:val="1482"/>
        </w:trPr>
        <w:tc>
          <w:tcPr>
            <w:tcW w:w="1258" w:type="dxa"/>
          </w:tcPr>
          <w:p w14:paraId="1ED04AB9" w14:textId="77777777" w:rsidR="00593F53" w:rsidRDefault="00593F53">
            <w:pPr>
              <w:rPr>
                <w:noProof/>
              </w:rPr>
            </w:pPr>
          </w:p>
        </w:tc>
        <w:tc>
          <w:tcPr>
            <w:tcW w:w="6414" w:type="dxa"/>
            <w:shd w:val="clear" w:color="auto" w:fill="FFFFFF" w:themeFill="background1"/>
            <w:tcMar>
              <w:top w:w="851" w:type="dxa"/>
              <w:bottom w:w="851" w:type="dxa"/>
            </w:tcMar>
          </w:tcPr>
          <w:p w14:paraId="37CF6FCD" w14:textId="478D3419" w:rsidR="00593F53" w:rsidRPr="00761E8E" w:rsidRDefault="00761E8E" w:rsidP="00761E8E">
            <w:pPr>
              <w:pStyle w:val="Quote6"/>
              <w:jc w:val="center"/>
              <w:rPr>
                <w:sz w:val="96"/>
                <w:szCs w:val="96"/>
              </w:rPr>
            </w:pPr>
            <w:r w:rsidRPr="00761E8E">
              <w:rPr>
                <w:sz w:val="96"/>
                <w:szCs w:val="96"/>
              </w:rPr>
              <w:t>Bibliography</w:t>
            </w:r>
          </w:p>
        </w:tc>
        <w:tc>
          <w:tcPr>
            <w:tcW w:w="1276" w:type="dxa"/>
          </w:tcPr>
          <w:p w14:paraId="2C00E816" w14:textId="77777777" w:rsidR="00593F53" w:rsidRDefault="00593F53">
            <w:pPr>
              <w:rPr>
                <w:noProof/>
              </w:rPr>
            </w:pPr>
          </w:p>
        </w:tc>
      </w:tr>
      <w:tr w:rsidR="00593F53" w:rsidRPr="00503CB7" w14:paraId="65BEAB9A" w14:textId="77777777" w:rsidTr="00761E8E">
        <w:trPr>
          <w:trHeight w:val="12"/>
        </w:trPr>
        <w:tc>
          <w:tcPr>
            <w:tcW w:w="1258" w:type="dxa"/>
            <w:tcMar>
              <w:top w:w="4253" w:type="dxa"/>
            </w:tcMar>
          </w:tcPr>
          <w:p w14:paraId="22B1F6A5" w14:textId="77777777" w:rsidR="00593F53" w:rsidRPr="00503CB7" w:rsidRDefault="00593F53" w:rsidP="00503CB7">
            <w:pPr>
              <w:spacing w:after="0"/>
              <w:rPr>
                <w:noProof/>
                <w:sz w:val="12"/>
                <w:szCs w:val="12"/>
              </w:rPr>
            </w:pPr>
          </w:p>
        </w:tc>
        <w:tc>
          <w:tcPr>
            <w:tcW w:w="6414" w:type="dxa"/>
          </w:tcPr>
          <w:p w14:paraId="204FCDAB" w14:textId="77777777" w:rsidR="00593F53" w:rsidRPr="00503CB7" w:rsidRDefault="00593F53" w:rsidP="00503CB7">
            <w:pPr>
              <w:spacing w:after="0"/>
              <w:rPr>
                <w:noProof/>
                <w:sz w:val="12"/>
                <w:szCs w:val="12"/>
              </w:rPr>
            </w:pPr>
          </w:p>
        </w:tc>
        <w:tc>
          <w:tcPr>
            <w:tcW w:w="1276" w:type="dxa"/>
          </w:tcPr>
          <w:p w14:paraId="3091D5AA" w14:textId="77777777" w:rsidR="00593F53" w:rsidRPr="00503CB7" w:rsidRDefault="00593F53" w:rsidP="00503CB7">
            <w:pPr>
              <w:spacing w:after="0"/>
              <w:rPr>
                <w:noProof/>
                <w:sz w:val="12"/>
                <w:szCs w:val="12"/>
              </w:rPr>
            </w:pPr>
          </w:p>
        </w:tc>
      </w:tr>
    </w:tbl>
    <w:p w14:paraId="5ECA32C5" w14:textId="77777777" w:rsidR="00503CB7" w:rsidRDefault="00503CB7" w:rsidP="00885BC3">
      <w:pPr>
        <w:spacing w:after="0"/>
        <w:rPr>
          <w:noProof/>
        </w:rPr>
      </w:pPr>
    </w:p>
    <w:p w14:paraId="0E0AAB20"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4A53B242" w14:textId="3BAFC5C6"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139CE4BA" wp14:editId="6A3D8285">
                <wp:simplePos x="0" y="0"/>
                <wp:positionH relativeFrom="page">
                  <wp:align>left</wp:align>
                </wp:positionH>
                <wp:positionV relativeFrom="paragraph">
                  <wp:posOffset>4710430</wp:posOffset>
                </wp:positionV>
                <wp:extent cx="2141220" cy="4718050"/>
                <wp:effectExtent l="0" t="0" r="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41220" cy="4718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4520C" id="Rectangle 10" o:spid="_x0000_s1026" alt="&quot;&quot;" style="position:absolute;margin-left:0;margin-top:370.9pt;width:168.6pt;height:371.5pt;z-index:-2515978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" fillcolor="#17a6b1 [3205]" stroked="f" strokeweight="1pt">
                <w10:wrap anchorx="page"/>
                <w10:anchorlock/>
              </v:rect>
            </w:pict>
          </mc:Fallback>
        </mc:AlternateContent>
      </w:r>
    </w:p>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2276"/>
        <w:gridCol w:w="7804"/>
      </w:tblGrid>
      <w:tr w:rsidR="00EA79BE" w:rsidRPr="003F234D" w14:paraId="28DBAE9D" w14:textId="77777777" w:rsidTr="00761E8E">
        <w:trPr>
          <w:trHeight w:val="4298"/>
        </w:trPr>
        <w:tc>
          <w:tcPr>
            <w:tcW w:w="3544" w:type="dxa"/>
          </w:tcPr>
          <w:p w14:paraId="07EA5A55" w14:textId="3CABAC25" w:rsidR="00EA79BE" w:rsidRPr="003F234D" w:rsidRDefault="00761E8E" w:rsidP="00761E8E">
            <w:r>
              <w:rPr>
                <w:noProof/>
              </w:rPr>
              <mc:AlternateContent>
                <mc:Choice Requires="wps">
                  <w:drawing>
                    <wp:anchor distT="0" distB="0" distL="114300" distR="114300" simplePos="0" relativeHeight="251716608" behindDoc="1" locked="0" layoutInCell="1" allowOverlap="1" wp14:anchorId="55746548" wp14:editId="545CA8AD">
                      <wp:simplePos x="0" y="0"/>
                      <wp:positionH relativeFrom="column">
                        <wp:posOffset>-1074420</wp:posOffset>
                      </wp:positionH>
                      <wp:positionV relativeFrom="paragraph">
                        <wp:posOffset>-822960</wp:posOffset>
                      </wp:positionV>
                      <wp:extent cx="2564765" cy="3194050"/>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4765" cy="31940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89721" id="Rectangle 6" o:spid="_x0000_s1026" alt="&quot;&quot;" style="position:absolute;margin-left:-84.6pt;margin-top:-64.8pt;width:201.95pt;height:25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tAEpQaG90b3Nob3AgMy4wADhCSU0E&#10;BAAAAAAALhwCUAASUGFtYXMgU3dhbiAvIEV5ZUVtHAJuABJHZXR0eSBJbWFnZXMvRXllRW3/2wBD&#10;AAIBAQEBAQIBAQECAgICAgQDAgICAgUEBAMEBgUGBgYFBgYGBwkIBgcJBwYGCAsICQoKCgoKBggL&#10;DAsKDAkKCgr/2wBDAQICAgICAgUDAwUKBwYHCgoKCgoKCgoKCgoKCgoKCgoKCgoKCgoKCgoKCgoK&#10;CgoKCgoKCgoKCgoKCgoKCgoKCgr/wAARCAHfAWcDARE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" stroked="f" strokeweight="1pt">
                      <v:fill r:id="rId27" o:title="" recolor="t" rotate="t" type="frame"/>
                    </v:rect>
                  </w:pict>
                </mc:Fallback>
              </mc:AlternateContent>
            </w:r>
          </w:p>
        </w:tc>
        <w:tc>
          <w:tcPr>
            <w:tcW w:w="6542" w:type="dxa"/>
            <w:vMerge w:val="restart"/>
          </w:tcPr>
          <w:p w14:paraId="449825E0" w14:textId="07CC4929" w:rsidR="00506E3F" w:rsidRDefault="00923C8D" w:rsidP="00755C99">
            <w:pPr>
              <w:pStyle w:val="Heading1"/>
              <w:ind w:left="272"/>
            </w:pPr>
            <w:r>
              <w:t>Links</w:t>
            </w:r>
          </w:p>
          <w:p w14:paraId="53E8908E" w14:textId="551BE56C" w:rsidR="00761E8E" w:rsidRDefault="00BF7996" w:rsidP="00DF480E">
            <w:pPr>
              <w:pStyle w:val="ListParagraph"/>
              <w:numPr>
                <w:ilvl w:val="0"/>
                <w:numId w:val="10"/>
              </w:numPr>
            </w:pPr>
            <w:hyperlink r:id="rId28" w:history="1">
              <w:proofErr w:type="spellStart"/>
              <w:r w:rsidR="00DF480E" w:rsidRPr="00DF480E">
                <w:rPr>
                  <w:rStyle w:val="Hyperlink"/>
                </w:rPr>
                <w:t>PyImageSearch</w:t>
              </w:r>
              <w:proofErr w:type="spellEnd"/>
            </w:hyperlink>
          </w:p>
          <w:p w14:paraId="2A3D4E28" w14:textId="795CB81A" w:rsidR="00DF480E" w:rsidRDefault="00BF7996" w:rsidP="00DF480E">
            <w:pPr>
              <w:pStyle w:val="ListParagraph"/>
              <w:numPr>
                <w:ilvl w:val="0"/>
                <w:numId w:val="10"/>
              </w:numPr>
            </w:pPr>
            <w:hyperlink r:id="rId29" w:history="1">
              <w:r w:rsidR="00D437A7" w:rsidRPr="004151E6">
                <w:rPr>
                  <w:rStyle w:val="Hyperlink"/>
                </w:rPr>
                <w:t>https://github.com/sarnold/adaptive-median/blob/master/AMF.ipynb</w:t>
              </w:r>
            </w:hyperlink>
          </w:p>
          <w:p w14:paraId="6D3D8B68" w14:textId="11C19FA9" w:rsidR="00D437A7" w:rsidRDefault="00BF7996" w:rsidP="00DF480E">
            <w:pPr>
              <w:pStyle w:val="ListParagraph"/>
              <w:numPr>
                <w:ilvl w:val="0"/>
                <w:numId w:val="10"/>
              </w:numPr>
            </w:pPr>
            <w:hyperlink r:id="rId30" w:history="1">
              <w:r w:rsidR="00D437A7" w:rsidRPr="004151E6">
                <w:rPr>
                  <w:rStyle w:val="Hyperlink"/>
                </w:rPr>
                <w:t>https://www.researchgate.net/figure/Blur-length-estimation-processes-a-The-original-blurred-image-b-The-rotated-blurred_fig3_344053535</w:t>
              </w:r>
            </w:hyperlink>
          </w:p>
          <w:p w14:paraId="566C4735" w14:textId="54C5187C" w:rsidR="00D437A7" w:rsidRPr="00755C99" w:rsidRDefault="00BF7996" w:rsidP="00DF480E">
            <w:pPr>
              <w:pStyle w:val="ListParagraph"/>
              <w:numPr>
                <w:ilvl w:val="0"/>
                <w:numId w:val="10"/>
              </w:numPr>
              <w:rPr>
                <w:rStyle w:val="Hyperlink"/>
                <w:color w:val="595959" w:themeColor="text1" w:themeTint="A6"/>
                <w:u w:val="none"/>
              </w:rPr>
            </w:pPr>
            <w:hyperlink r:id="rId31" w:history="1">
              <w:r w:rsidR="00D437A7" w:rsidRPr="004151E6">
                <w:rPr>
                  <w:rStyle w:val="Hyperlink"/>
                </w:rPr>
                <w:t>https://arxiv.org/ftp/arxiv/papers/1802/1802.06214.pdf</w:t>
              </w:r>
            </w:hyperlink>
          </w:p>
          <w:p w14:paraId="6B8E3627" w14:textId="2A880060" w:rsidR="00755C99" w:rsidRDefault="00755C99" w:rsidP="00755C99">
            <w:pPr>
              <w:pStyle w:val="ListParagraph"/>
              <w:numPr>
                <w:ilvl w:val="0"/>
                <w:numId w:val="10"/>
              </w:numPr>
            </w:pPr>
            <w:hyperlink r:id="rId32" w:history="1">
              <w:r w:rsidRPr="00755C99">
                <w:rPr>
                  <w:rStyle w:val="Hyperlink"/>
                </w:rPr>
                <w:t>https://scialert.net/fulltext/?doi=itj.2011.1709.1716</w:t>
              </w:r>
            </w:hyperlink>
          </w:p>
          <w:p w14:paraId="31457738" w14:textId="0806B0C4" w:rsidR="00D437A7" w:rsidRDefault="00BF7996" w:rsidP="00DF480E">
            <w:pPr>
              <w:pStyle w:val="ListParagraph"/>
              <w:numPr>
                <w:ilvl w:val="0"/>
                <w:numId w:val="10"/>
              </w:numPr>
            </w:pPr>
            <w:hyperlink r:id="rId33" w:history="1">
              <w:r w:rsidR="00D437A7" w:rsidRPr="004151E6">
                <w:rPr>
                  <w:rStyle w:val="Hyperlink"/>
                </w:rPr>
                <w:t>https://www.proquest.com/openview/12e652e95baeef1ca0c9f86093674a5f/1?pq-origsite=gscholar&amp;cbl=4998668</w:t>
              </w:r>
            </w:hyperlink>
          </w:p>
          <w:p w14:paraId="3E0307E7" w14:textId="760FBF01" w:rsidR="00D437A7" w:rsidRDefault="00BF7996" w:rsidP="00DF480E">
            <w:pPr>
              <w:pStyle w:val="ListParagraph"/>
              <w:numPr>
                <w:ilvl w:val="0"/>
                <w:numId w:val="10"/>
              </w:numPr>
            </w:pPr>
            <w:hyperlink r:id="rId34" w:history="1">
              <w:r w:rsidR="00D437A7" w:rsidRPr="004151E6">
                <w:rPr>
                  <w:rStyle w:val="Hyperlink"/>
                </w:rPr>
                <w:t>http://web.ipac.caltech.edu/staff/fmasci/home/astro_refs/DampledLR94.pdf</w:t>
              </w:r>
            </w:hyperlink>
          </w:p>
          <w:p w14:paraId="2E238B7A" w14:textId="2BD5B8AA" w:rsidR="00D437A7" w:rsidRDefault="00BF7996" w:rsidP="00DF480E">
            <w:pPr>
              <w:pStyle w:val="ListParagraph"/>
              <w:numPr>
                <w:ilvl w:val="0"/>
                <w:numId w:val="10"/>
              </w:numPr>
            </w:pPr>
            <w:hyperlink r:id="rId35" w:history="1">
              <w:r w:rsidR="00D437A7" w:rsidRPr="004151E6">
                <w:rPr>
                  <w:rStyle w:val="Hyperlink"/>
                </w:rPr>
                <w:t>https://en.wikipedia.org/wiki/Richardson%E2%80%93Lucy_deconvolution</w:t>
              </w:r>
            </w:hyperlink>
          </w:p>
          <w:p w14:paraId="5CC07B14" w14:textId="77777777" w:rsidR="00D437A7" w:rsidRPr="00761E8E" w:rsidRDefault="00D437A7" w:rsidP="00D437A7">
            <w:pPr>
              <w:pStyle w:val="ListParagraph"/>
            </w:pPr>
          </w:p>
          <w:p w14:paraId="17538D67" w14:textId="38E348AA" w:rsidR="00506E3F" w:rsidRPr="003F234D" w:rsidRDefault="00506E3F" w:rsidP="00761E8E">
            <w:pPr>
              <w:rPr>
                <w:noProof/>
              </w:rPr>
            </w:pPr>
          </w:p>
          <w:p w14:paraId="7B646435" w14:textId="531E8688" w:rsidR="00506E3F" w:rsidRPr="003F234D" w:rsidRDefault="00DF480E" w:rsidP="00755C99">
            <w:pPr>
              <w:pStyle w:val="Heading1"/>
              <w:ind w:left="272"/>
              <w:rPr>
                <w:noProof/>
              </w:rPr>
            </w:pPr>
            <w:r>
              <w:t>Other Resources</w:t>
            </w:r>
          </w:p>
          <w:p w14:paraId="55654382" w14:textId="4D5EA473" w:rsidR="00EA79BE" w:rsidRPr="003F234D" w:rsidRDefault="00DF480E" w:rsidP="00755C99">
            <w:pPr>
              <w:ind w:left="414"/>
            </w:pPr>
            <w:r>
              <w:t>Documentation, class notes, etc.</w:t>
            </w:r>
          </w:p>
        </w:tc>
      </w:tr>
      <w:tr w:rsidR="00EA79BE" w:rsidRPr="003F234D" w14:paraId="61E33A45" w14:textId="77777777" w:rsidTr="00761E8E">
        <w:trPr>
          <w:trHeight w:val="3724"/>
        </w:trPr>
        <w:tc>
          <w:tcPr>
            <w:tcW w:w="3544" w:type="dxa"/>
            <w:tcMar>
              <w:right w:w="680" w:type="dxa"/>
            </w:tcMar>
          </w:tcPr>
          <w:p w14:paraId="0EC69574" w14:textId="4B6B2102" w:rsidR="00EA79BE" w:rsidRPr="003F234D" w:rsidRDefault="00761E8E" w:rsidP="00755C99">
            <w:pPr>
              <w:pStyle w:val="Quote3"/>
              <w:ind w:right="-531"/>
            </w:pPr>
            <w:r>
              <w:t xml:space="preserve">The given links and resources were helpful in </w:t>
            </w:r>
            <w:r w:rsidR="00DF480E">
              <w:t>developing the project.</w:t>
            </w:r>
          </w:p>
          <w:p w14:paraId="73604380" w14:textId="77777777" w:rsidR="00EA79BE" w:rsidRPr="003F234D" w:rsidRDefault="00EA79BE" w:rsidP="00761E8E">
            <w:pPr>
              <w:pStyle w:val="Caption"/>
            </w:pPr>
          </w:p>
        </w:tc>
        <w:tc>
          <w:tcPr>
            <w:tcW w:w="6542" w:type="dxa"/>
            <w:vMerge/>
          </w:tcPr>
          <w:p w14:paraId="4F0A86D3" w14:textId="77777777" w:rsidR="00EA79BE" w:rsidRPr="003F234D" w:rsidRDefault="00EA79BE" w:rsidP="00761E8E"/>
        </w:tc>
      </w:tr>
    </w:tbl>
    <w:p w14:paraId="3E3C2198" w14:textId="77777777" w:rsidR="007574CB" w:rsidRDefault="007574CB" w:rsidP="00755C99"/>
    <w:sectPr w:rsidR="007574CB"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98F4B" w14:textId="77777777" w:rsidR="00BF7996" w:rsidRDefault="00BF7996" w:rsidP="00A63A6C">
      <w:pPr>
        <w:spacing w:after="0" w:line="240" w:lineRule="auto"/>
      </w:pPr>
      <w:r>
        <w:separator/>
      </w:r>
    </w:p>
  </w:endnote>
  <w:endnote w:type="continuationSeparator" w:id="0">
    <w:p w14:paraId="22B3DDAB" w14:textId="77777777" w:rsidR="00BF7996" w:rsidRDefault="00BF7996"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1A724" w14:textId="77777777" w:rsidR="00BF7996" w:rsidRDefault="00BF7996" w:rsidP="00A63A6C">
      <w:pPr>
        <w:spacing w:after="0" w:line="240" w:lineRule="auto"/>
      </w:pPr>
      <w:r>
        <w:separator/>
      </w:r>
    </w:p>
  </w:footnote>
  <w:footnote w:type="continuationSeparator" w:id="0">
    <w:p w14:paraId="3F353C03" w14:textId="77777777" w:rsidR="00BF7996" w:rsidRDefault="00BF7996"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34095"/>
    <w:multiLevelType w:val="hybridMultilevel"/>
    <w:tmpl w:val="0E16B3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37390"/>
    <w:multiLevelType w:val="hybridMultilevel"/>
    <w:tmpl w:val="225ECA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906220"/>
    <w:multiLevelType w:val="hybridMultilevel"/>
    <w:tmpl w:val="0E16B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545872"/>
    <w:multiLevelType w:val="hybridMultilevel"/>
    <w:tmpl w:val="7AD6D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755B76"/>
    <w:multiLevelType w:val="hybridMultilevel"/>
    <w:tmpl w:val="2528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87385"/>
    <w:multiLevelType w:val="hybridMultilevel"/>
    <w:tmpl w:val="27BCD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8"/>
  </w:num>
  <w:num w:numId="4">
    <w:abstractNumId w:val="0"/>
  </w:num>
  <w:num w:numId="5">
    <w:abstractNumId w:val="1"/>
  </w:num>
  <w:num w:numId="6">
    <w:abstractNumId w:val="7"/>
  </w:num>
  <w:num w:numId="7">
    <w:abstractNumId w:val="10"/>
  </w:num>
  <w:num w:numId="8">
    <w:abstractNumId w:val="6"/>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DAyMbK0NLA0MrRU0lEKTi0uzszPAykwqgUA99sCcCwAAAA="/>
  </w:docVars>
  <w:rsids>
    <w:rsidRoot w:val="00304195"/>
    <w:rsid w:val="00002642"/>
    <w:rsid w:val="000079A9"/>
    <w:rsid w:val="00014675"/>
    <w:rsid w:val="0001487E"/>
    <w:rsid w:val="0001638A"/>
    <w:rsid w:val="00024F90"/>
    <w:rsid w:val="0002620A"/>
    <w:rsid w:val="00037F6E"/>
    <w:rsid w:val="00047CE7"/>
    <w:rsid w:val="000516BB"/>
    <w:rsid w:val="000529F1"/>
    <w:rsid w:val="00052B7B"/>
    <w:rsid w:val="00053705"/>
    <w:rsid w:val="0005379A"/>
    <w:rsid w:val="0006324A"/>
    <w:rsid w:val="00067DCB"/>
    <w:rsid w:val="00084FF8"/>
    <w:rsid w:val="0008671B"/>
    <w:rsid w:val="00087ED6"/>
    <w:rsid w:val="000B3301"/>
    <w:rsid w:val="000B3B89"/>
    <w:rsid w:val="000B451E"/>
    <w:rsid w:val="000F323E"/>
    <w:rsid w:val="00103203"/>
    <w:rsid w:val="001237B0"/>
    <w:rsid w:val="0013784A"/>
    <w:rsid w:val="001401F6"/>
    <w:rsid w:val="00180AFC"/>
    <w:rsid w:val="00190D88"/>
    <w:rsid w:val="00197414"/>
    <w:rsid w:val="001A4D94"/>
    <w:rsid w:val="001B283E"/>
    <w:rsid w:val="001B3360"/>
    <w:rsid w:val="001D0736"/>
    <w:rsid w:val="001E2618"/>
    <w:rsid w:val="001E2866"/>
    <w:rsid w:val="001E60A0"/>
    <w:rsid w:val="001F5C05"/>
    <w:rsid w:val="001F7BC5"/>
    <w:rsid w:val="0021311F"/>
    <w:rsid w:val="00220B9B"/>
    <w:rsid w:val="002669F8"/>
    <w:rsid w:val="0028265E"/>
    <w:rsid w:val="00282ACD"/>
    <w:rsid w:val="002A4639"/>
    <w:rsid w:val="002B4439"/>
    <w:rsid w:val="002E700F"/>
    <w:rsid w:val="002F517F"/>
    <w:rsid w:val="00304195"/>
    <w:rsid w:val="00310C8A"/>
    <w:rsid w:val="003129F0"/>
    <w:rsid w:val="0032122F"/>
    <w:rsid w:val="00327A7B"/>
    <w:rsid w:val="0033160C"/>
    <w:rsid w:val="00332026"/>
    <w:rsid w:val="00333AAD"/>
    <w:rsid w:val="00333F79"/>
    <w:rsid w:val="0033767E"/>
    <w:rsid w:val="003424BE"/>
    <w:rsid w:val="00346FEB"/>
    <w:rsid w:val="003A290D"/>
    <w:rsid w:val="003C2F6B"/>
    <w:rsid w:val="003D0860"/>
    <w:rsid w:val="003D41A4"/>
    <w:rsid w:val="003D7B43"/>
    <w:rsid w:val="003E3496"/>
    <w:rsid w:val="003F234D"/>
    <w:rsid w:val="00436479"/>
    <w:rsid w:val="00475E10"/>
    <w:rsid w:val="0048317D"/>
    <w:rsid w:val="004A7CCE"/>
    <w:rsid w:val="004C0C3F"/>
    <w:rsid w:val="004C43D2"/>
    <w:rsid w:val="004C6B8A"/>
    <w:rsid w:val="004E4BD9"/>
    <w:rsid w:val="004E5762"/>
    <w:rsid w:val="00503CB7"/>
    <w:rsid w:val="00506E3F"/>
    <w:rsid w:val="00522DD6"/>
    <w:rsid w:val="00533DB7"/>
    <w:rsid w:val="0054642F"/>
    <w:rsid w:val="005648AE"/>
    <w:rsid w:val="005729DE"/>
    <w:rsid w:val="0058732A"/>
    <w:rsid w:val="00593F53"/>
    <w:rsid w:val="005978FD"/>
    <w:rsid w:val="005A20B8"/>
    <w:rsid w:val="005A586E"/>
    <w:rsid w:val="005B1DED"/>
    <w:rsid w:val="005B275C"/>
    <w:rsid w:val="005B6BBD"/>
    <w:rsid w:val="005D16B4"/>
    <w:rsid w:val="005F4B01"/>
    <w:rsid w:val="005F7996"/>
    <w:rsid w:val="00601D66"/>
    <w:rsid w:val="006144E3"/>
    <w:rsid w:val="00617F7D"/>
    <w:rsid w:val="00642B92"/>
    <w:rsid w:val="0064312D"/>
    <w:rsid w:val="00667A16"/>
    <w:rsid w:val="006918EA"/>
    <w:rsid w:val="006960F4"/>
    <w:rsid w:val="006A2477"/>
    <w:rsid w:val="006A3A69"/>
    <w:rsid w:val="006B6D4B"/>
    <w:rsid w:val="007467EA"/>
    <w:rsid w:val="00755C99"/>
    <w:rsid w:val="007567E3"/>
    <w:rsid w:val="007574CB"/>
    <w:rsid w:val="00761E8E"/>
    <w:rsid w:val="007704F3"/>
    <w:rsid w:val="007766B6"/>
    <w:rsid w:val="007831F1"/>
    <w:rsid w:val="007C106A"/>
    <w:rsid w:val="007E10BC"/>
    <w:rsid w:val="007E3857"/>
    <w:rsid w:val="007F19C0"/>
    <w:rsid w:val="007F250D"/>
    <w:rsid w:val="00841014"/>
    <w:rsid w:val="00846719"/>
    <w:rsid w:val="008546A8"/>
    <w:rsid w:val="00857787"/>
    <w:rsid w:val="00864509"/>
    <w:rsid w:val="00885BC3"/>
    <w:rsid w:val="008A405E"/>
    <w:rsid w:val="008C3979"/>
    <w:rsid w:val="008C770D"/>
    <w:rsid w:val="008F2B87"/>
    <w:rsid w:val="00922B8C"/>
    <w:rsid w:val="00922FCD"/>
    <w:rsid w:val="00923C8D"/>
    <w:rsid w:val="00942069"/>
    <w:rsid w:val="00965DF5"/>
    <w:rsid w:val="009802BB"/>
    <w:rsid w:val="009A3397"/>
    <w:rsid w:val="009D472B"/>
    <w:rsid w:val="009F4FE7"/>
    <w:rsid w:val="00A44562"/>
    <w:rsid w:val="00A51534"/>
    <w:rsid w:val="00A57E76"/>
    <w:rsid w:val="00A618B4"/>
    <w:rsid w:val="00A63A6C"/>
    <w:rsid w:val="00A67B27"/>
    <w:rsid w:val="00AB538E"/>
    <w:rsid w:val="00AC19D0"/>
    <w:rsid w:val="00AE6FF4"/>
    <w:rsid w:val="00B060F1"/>
    <w:rsid w:val="00B069D9"/>
    <w:rsid w:val="00B0794A"/>
    <w:rsid w:val="00B07FC3"/>
    <w:rsid w:val="00B225C1"/>
    <w:rsid w:val="00B31872"/>
    <w:rsid w:val="00B95528"/>
    <w:rsid w:val="00BE0D18"/>
    <w:rsid w:val="00BF7996"/>
    <w:rsid w:val="00C034E4"/>
    <w:rsid w:val="00C6044C"/>
    <w:rsid w:val="00C97BBF"/>
    <w:rsid w:val="00CB43CD"/>
    <w:rsid w:val="00CD2A19"/>
    <w:rsid w:val="00CD7B1F"/>
    <w:rsid w:val="00CE4711"/>
    <w:rsid w:val="00D01F20"/>
    <w:rsid w:val="00D07BF3"/>
    <w:rsid w:val="00D1081A"/>
    <w:rsid w:val="00D42475"/>
    <w:rsid w:val="00D437A7"/>
    <w:rsid w:val="00D528B9"/>
    <w:rsid w:val="00D91887"/>
    <w:rsid w:val="00DA253C"/>
    <w:rsid w:val="00DA7B4D"/>
    <w:rsid w:val="00DB1878"/>
    <w:rsid w:val="00DB5DAB"/>
    <w:rsid w:val="00DC49B0"/>
    <w:rsid w:val="00DD402D"/>
    <w:rsid w:val="00DD4201"/>
    <w:rsid w:val="00DD58CC"/>
    <w:rsid w:val="00DE03FC"/>
    <w:rsid w:val="00DE2F2B"/>
    <w:rsid w:val="00DE3223"/>
    <w:rsid w:val="00DE6CD4"/>
    <w:rsid w:val="00DF480E"/>
    <w:rsid w:val="00E203D4"/>
    <w:rsid w:val="00E25378"/>
    <w:rsid w:val="00E33FB2"/>
    <w:rsid w:val="00E403F2"/>
    <w:rsid w:val="00E43389"/>
    <w:rsid w:val="00E6258B"/>
    <w:rsid w:val="00E77529"/>
    <w:rsid w:val="00E819C5"/>
    <w:rsid w:val="00E91500"/>
    <w:rsid w:val="00E94F13"/>
    <w:rsid w:val="00EA79BE"/>
    <w:rsid w:val="00EC6438"/>
    <w:rsid w:val="00EE76D2"/>
    <w:rsid w:val="00EF570D"/>
    <w:rsid w:val="00F13E0F"/>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131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styleId="Hyperlink">
    <w:name w:val="Hyperlink"/>
    <w:basedOn w:val="DefaultParagraphFont"/>
    <w:uiPriority w:val="99"/>
    <w:unhideWhenUsed/>
    <w:rsid w:val="00DF480E"/>
    <w:rPr>
      <w:color w:val="01B1AE" w:themeColor="hyperlink"/>
      <w:u w:val="single"/>
    </w:rPr>
  </w:style>
  <w:style w:type="character" w:styleId="UnresolvedMention">
    <w:name w:val="Unresolved Mention"/>
    <w:basedOn w:val="DefaultParagraphFont"/>
    <w:uiPriority w:val="99"/>
    <w:semiHidden/>
    <w:unhideWhenUsed/>
    <w:rsid w:val="00DF4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hyperlink" Target="http://web.ipac.caltech.edu/staff/fmasci/home/astro_refs/DampledLR94.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10.jpeg"/><Relationship Id="rId33" Type="http://schemas.openxmlformats.org/officeDocument/2006/relationships/hyperlink" Target="https://www.proquest.com/openview/12e652e95baeef1ca0c9f86093674a5f/1?pq-origsite=gscholar&amp;cbl=4998668"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github.com/sarnold/adaptive-median/blob/master/AMF.ipyn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hyperlink" Target="https://scialert.net/fulltext/?doi=itj.2011.1709.1716"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pyimagesearch.com/2020/09/21/opencv-automatic-license-number-plate-recognition-anpr-with-python/"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rxiv.org/ftp/arxiv/papers/1802/1802.0621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www.researchgate.net/figure/Blur-length-estimation-processes-a-The-original-blurred-image-b-The-rotated-blurred_fig3_344053535" TargetMode="External"/><Relationship Id="rId35" Type="http://schemas.openxmlformats.org/officeDocument/2006/relationships/hyperlink" Target="https://en.wikipedia.org/wiki/Richardson%E2%80%93Lucy_deconvolu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ruddha\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10</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2021-12-13T20:35:00Z</dcterms:created>
  <dcterms:modified xsi:type="dcterms:W3CDTF">2021-12-13T20:42:00Z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